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BCB" w:rsidRDefault="00B53386">
      <w:pPr>
        <w:spacing w:after="240" w:line="360" w:lineRule="auto"/>
        <w:jc w:val="both"/>
        <w:rPr>
          <w:b/>
          <w:bCs/>
        </w:rPr>
      </w:pPr>
      <w:bookmarkStart w:id="0" w:name="_GoBack"/>
      <w:bookmarkEnd w:id="0"/>
      <w:r>
        <w:rPr>
          <w:b/>
          <w:bCs/>
        </w:rPr>
        <w:t>FLUXO DE EVENTOS</w:t>
      </w:r>
    </w:p>
    <w:p w:rsidR="00DB4BCB" w:rsidRDefault="00B53386">
      <w:pPr>
        <w:spacing w:after="240" w:line="360" w:lineRule="auto"/>
        <w:jc w:val="both"/>
        <w:rPr>
          <w:i/>
          <w:iCs/>
        </w:rPr>
      </w:pPr>
      <w:r>
        <w:rPr>
          <w:i/>
          <w:iCs/>
        </w:rPr>
        <w:t>Hub de Fornecedores para Microempreendedores</w:t>
      </w: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CU01 – CADASTRAR USUÁRIO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visitante não possui conta cadastrada na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 xml:space="preserve">O usuário é registrado com o perfil selecionado, o aceite aos Termos de Uso é armazenado com data e hora, e o usuário é redirecionado para o tutorial de onboarding.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visitante acessa a página de cadastro da plataforma.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O sistema exibe o formulário de cadastro com os campos: nome/razão social, e-mail, CNPJ/CPF, telefone e/ou WhatsApp e tipo de perfil (Fornecedor ou Comerciante).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visitante preenche os dados e seleciona o tipo de perfil desejado.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O sistema exibe a Política de Privacidade e os Termos de Uso.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visitante lê e marca o aceite explícito aos Termos de Uso e à Política de Privacidade.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visitante confirma o cadastro.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sistema valida os dados informados.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sistema registra o novo usuário com o perfil selecionado e a data de aceite dos termos.</w:t>
      </w:r>
    </w:p>
    <w:p w:rsidR="00DB4BCB" w:rsidRDefault="00B53386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sistema redireciona o usuário para o tutorial integrado de onboarding e, em seguida, para o painel correspondente ao seu perfil.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</w:t>
      </w:r>
    </w:p>
    <w:p w:rsidR="00DB4BCB" w:rsidRDefault="00B53386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No passo 6, o visitante deseja corrigir algum campo antes de confirmar.</w:t>
      </w:r>
    </w:p>
    <w:p w:rsidR="00DB4BCB" w:rsidRDefault="00B53386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O visitante edita os campos desejados.</w:t>
      </w:r>
    </w:p>
    <w:p w:rsidR="00DB4BCB" w:rsidRDefault="00B53386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Retorna ao passo 6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No passo 7, o sistema identifica que o e-mail informado já está cadastrado.</w:t>
      </w:r>
    </w:p>
    <w:p w:rsidR="00DB4BCB" w:rsidRDefault="00B53386">
      <w:pPr>
        <w:pStyle w:val="PargrafodaLista"/>
        <w:numPr>
          <w:ilvl w:val="0"/>
          <w:numId w:val="1"/>
        </w:numPr>
        <w:spacing w:line="360" w:lineRule="auto"/>
        <w:jc w:val="both"/>
      </w:pPr>
      <w:r>
        <w:lastRenderedPageBreak/>
        <w:t>O sistema informa que o e-mail já possui uma conta associada e sugere o uso da opção de recuperação de senha.</w:t>
      </w:r>
    </w:p>
    <w:p w:rsidR="00DB4BCB" w:rsidRDefault="00B53386">
      <w:pPr>
        <w:pStyle w:val="PargrafodaLista"/>
        <w:numPr>
          <w:ilvl w:val="0"/>
          <w:numId w:val="1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E2</w:t>
      </w:r>
    </w:p>
    <w:p w:rsidR="00DB4BCB" w:rsidRDefault="00B53386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No passo 7, o sistema identifica que o CNPJ/CPF informado já está vinculado a uma conta existente.</w:t>
      </w:r>
    </w:p>
    <w:p w:rsidR="00DB4BCB" w:rsidRDefault="00B53386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O sistema informa a duplicidade do documento.</w:t>
      </w:r>
    </w:p>
    <w:p w:rsidR="00DB4BCB" w:rsidRDefault="00B53386">
      <w:pPr>
        <w:pStyle w:val="PargrafodaLista"/>
        <w:numPr>
          <w:ilvl w:val="0"/>
          <w:numId w:val="4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E3</w:t>
      </w:r>
    </w:p>
    <w:p w:rsidR="00DB4BCB" w:rsidRDefault="00B53386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No passo 7, campos obrigatórios estão ausentes ou com formato inválido.</w:t>
      </w:r>
    </w:p>
    <w:p w:rsidR="00DB4BCB" w:rsidRDefault="00B53386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O sistema destaca os campos com erro e descreve o problema em cada um.</w:t>
      </w:r>
    </w:p>
    <w:p w:rsidR="00DB4BCB" w:rsidRDefault="00B53386">
      <w:pPr>
        <w:pStyle w:val="PargrafodaLista"/>
        <w:numPr>
          <w:ilvl w:val="0"/>
          <w:numId w:val="5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E4</w:t>
      </w:r>
    </w:p>
    <w:p w:rsidR="00DB4BCB" w:rsidRDefault="00B53386">
      <w:pPr>
        <w:pStyle w:val="PargrafodaLista"/>
        <w:numPr>
          <w:ilvl w:val="0"/>
          <w:numId w:val="6"/>
        </w:numPr>
        <w:spacing w:line="360" w:lineRule="auto"/>
        <w:jc w:val="both"/>
      </w:pPr>
      <w:r>
        <w:t xml:space="preserve">No passo 7, o visitante não marca o aceite aos Termos de Uso.</w:t>
      </w:r>
    </w:p>
    <w:p w:rsidR="00DB4BCB" w:rsidRDefault="00B53386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O sistema não permite concluir o cadastro e exibe mensagem informando que o aceite é obrigatório.</w:t>
      </w:r>
    </w:p>
    <w:p w:rsidR="00DB4BCB" w:rsidRDefault="00B53386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Retorna ao passo 4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CU02 – FAZER LOGIN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usuário possui conta cadastrada e ativa na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 usuário está autenticado e é redirecionado para o painel correspondente ao seu perfil.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 usuário cadastrado acessa a página de login da plataforma.</w:t>
      </w:r>
    </w:p>
    <w:p w:rsidR="00DB4BCB" w:rsidRDefault="00B5338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 sistema exibe o formulário de autenticação com campos de e-mail e senha.</w:t>
      </w:r>
    </w:p>
    <w:p w:rsidR="00DB4BCB" w:rsidRDefault="00B5338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 usuário preenche o e-mail e a senha.</w:t>
      </w:r>
    </w:p>
    <w:p w:rsidR="00DB4BCB" w:rsidRDefault="00B5338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 usuário confirma o login.</w:t>
      </w:r>
    </w:p>
    <w:p w:rsidR="00DB4BCB" w:rsidRDefault="00B5338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 sistema valida as credenciais.</w:t>
      </w:r>
    </w:p>
    <w:p w:rsidR="00DB4BCB" w:rsidRDefault="00B53386">
      <w:pPr>
        <w:pStyle w:val="PargrafodaLista"/>
        <w:numPr>
          <w:ilvl w:val="0"/>
          <w:numId w:val="7"/>
        </w:numPr>
        <w:spacing w:line="360" w:lineRule="auto"/>
        <w:jc w:val="both"/>
      </w:pPr>
      <w:r>
        <w:t>O sistema autentica o usuário e o redireciona para o painel correspondente ao seu perfil (Fornecedor ou Comerciante).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</w:t>
      </w:r>
    </w:p>
    <w:p w:rsidR="00DB4BCB" w:rsidRDefault="00B53386">
      <w:pPr>
        <w:pStyle w:val="PargrafodaLista"/>
        <w:numPr>
          <w:ilvl w:val="0"/>
          <w:numId w:val="8"/>
        </w:numPr>
        <w:spacing w:line="360" w:lineRule="auto"/>
        <w:jc w:val="both"/>
      </w:pPr>
      <w:r>
        <w:t xml:space="preserve">No passo 4, o usuário aciona a opção 'Esqueci minha senha'.</w:t>
      </w:r>
    </w:p>
    <w:p w:rsidR="00DB4BCB" w:rsidRDefault="00B53386">
      <w:pPr>
        <w:pStyle w:val="PargrafodaLista"/>
        <w:numPr>
          <w:ilvl w:val="0"/>
          <w:numId w:val="8"/>
        </w:numPr>
        <w:spacing w:line="360" w:lineRule="auto"/>
        <w:jc w:val="both"/>
      </w:pPr>
      <w:r>
        <w:t>O sistema redireciona para o fluxo de recuperação de senha (CU03).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No passo 5, as credenciais informadas não correspondem a nenhum cadastro.</w:t>
      </w:r>
    </w:p>
    <w:p w:rsidR="00DB4BCB" w:rsidRDefault="00B53386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O sistema exibe mensagem genérica: 'E-mail ou senha incorretos', sem indicar qual campo está errado, por segurança.</w:t>
      </w:r>
    </w:p>
    <w:p w:rsidR="00DB4BCB" w:rsidRDefault="00B53386">
      <w:pPr>
        <w:pStyle w:val="PargrafodaLista"/>
        <w:numPr>
          <w:ilvl w:val="0"/>
          <w:numId w:val="9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E2</w:t>
      </w:r>
    </w:p>
    <w:p w:rsidR="00DB4BCB" w:rsidRDefault="00B53386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No passo 5, a conta do usuário está suspensa.</w:t>
      </w:r>
    </w:p>
    <w:p w:rsidR="00DB4BCB" w:rsidRDefault="00B53386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O sistema informa que a conta está suspensa e orienta o usuário a entrar em contato com o suporte.</w:t>
      </w:r>
    </w:p>
    <w:p w:rsidR="00DB4BCB" w:rsidRDefault="00B53386">
      <w:pPr>
        <w:pStyle w:val="PargrafodaLista"/>
        <w:numPr>
          <w:ilvl w:val="0"/>
          <w:numId w:val="10"/>
        </w:numPr>
        <w:spacing w:line="360" w:lineRule="auto"/>
        <w:jc w:val="both"/>
      </w:pPr>
      <w:r>
        <w:t>O fluxo é encerrado.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CU03 – RECUPERAR SENHA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usuário possui conta cadastrada na plataforma e acesso ao e-mail vinculado ao cadastro.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A senha do usuário é redefinida de forma segura, o token temporário é invalidado e o usuário é redirecionado para a tela de login.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usuário acessa a opção 'Esqueci minha senha' na tela de login.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sistema exibe o formulário de recuperação com campo de e-mail.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 xml:space="preserve">O usuário informa o e-mail cadastrado e confirma a solicitação.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sistema verifica se o e-mail está cadastrado.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sistema gera um token temporário e de uso único e envia um link de redefinição de senha ao e-mail informado.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sistema exibe mensagem informando que, se o e-mail estiver cadastrado, um link foi enviado.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usuário acessa o link recebido por e-mail.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sistema valida o token e exibe o formulário de redefinição de senha.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usuário informa e confirma a nova senha.</w:t>
      </w:r>
    </w:p>
    <w:p w:rsidR="00DB4BCB" w:rsidRDefault="00B53386">
      <w:pPr>
        <w:pStyle w:val="PargrafodaLista"/>
        <w:numPr>
          <w:ilvl w:val="0"/>
          <w:numId w:val="11"/>
        </w:numPr>
        <w:spacing w:line="360" w:lineRule="auto"/>
        <w:jc w:val="both"/>
      </w:pPr>
      <w:r>
        <w:t>O sistema salva a nova senha de forma segura, invalida o token utilizado e redireciona o usuário para a tela de login.</w:t>
      </w: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No passo 8, o token já foi utilizado anteriormente.</w:t>
      </w:r>
    </w:p>
    <w:p w:rsidR="00DB4BCB" w:rsidRDefault="00B53386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O sistema informa que o link é inválido ou já foi usado e orienta o usuário a solicitar um novo.</w:t>
      </w:r>
    </w:p>
    <w:p w:rsidR="00DB4BCB" w:rsidRDefault="00B53386">
      <w:pPr>
        <w:pStyle w:val="PargrafodaLista"/>
        <w:numPr>
          <w:ilvl w:val="0"/>
          <w:numId w:val="12"/>
        </w:numPr>
        <w:spacing w:line="360" w:lineRule="auto"/>
        <w:jc w:val="both"/>
      </w:pPr>
      <w:r>
        <w:t>Retorna ao passo 1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E2</w:t>
      </w:r>
    </w:p>
    <w:p w:rsidR="00DB4BCB" w:rsidRDefault="00B53386">
      <w:pPr>
        <w:pStyle w:val="PargrafodaLista"/>
        <w:numPr>
          <w:ilvl w:val="0"/>
          <w:numId w:val="13"/>
        </w:numPr>
        <w:spacing w:line="360" w:lineRule="auto"/>
        <w:jc w:val="both"/>
      </w:pPr>
      <w:r>
        <w:t>No passo 8, o prazo do token expirou.</w:t>
      </w:r>
    </w:p>
    <w:p w:rsidR="00DB4BCB" w:rsidRDefault="00B53386">
      <w:pPr>
        <w:pStyle w:val="PargrafodaLista"/>
        <w:numPr>
          <w:ilvl w:val="0"/>
          <w:numId w:val="13"/>
        </w:numPr>
        <w:spacing w:line="360" w:lineRule="auto"/>
        <w:jc w:val="both"/>
      </w:pPr>
      <w:r>
        <w:t>O sistema informa que o link expirou e orienta o usuário a solicitar um novo.</w:t>
      </w:r>
    </w:p>
    <w:p w:rsidR="00DB4BCB" w:rsidRDefault="00B53386">
      <w:pPr>
        <w:pStyle w:val="PargrafodaLista"/>
        <w:numPr>
          <w:ilvl w:val="0"/>
          <w:numId w:val="13"/>
        </w:numPr>
        <w:spacing w:line="360" w:lineRule="auto"/>
        <w:jc w:val="both"/>
      </w:pPr>
      <w:r>
        <w:t>Retorna ao passo 1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E3</w:t>
      </w:r>
    </w:p>
    <w:p w:rsidR="00DB4BCB" w:rsidRDefault="00B53386">
      <w:pPr>
        <w:pStyle w:val="PargrafodaLista"/>
        <w:numPr>
          <w:ilvl w:val="0"/>
          <w:numId w:val="14"/>
        </w:numPr>
        <w:spacing w:line="360" w:lineRule="auto"/>
        <w:jc w:val="both"/>
      </w:pPr>
      <w:r>
        <w:t>No passo 9, as senhas informadas nos dois campos não coincidem.</w:t>
      </w:r>
    </w:p>
    <w:p w:rsidR="00DB4BCB" w:rsidRDefault="00B53386">
      <w:pPr>
        <w:pStyle w:val="PargrafodaLista"/>
        <w:numPr>
          <w:ilvl w:val="0"/>
          <w:numId w:val="14"/>
        </w:numPr>
        <w:spacing w:line="360" w:lineRule="auto"/>
        <w:jc w:val="both"/>
      </w:pPr>
      <w:r>
        <w:t>O sistema destaca o erro e solicita que o usuário preencha novamente.</w:t>
      </w:r>
    </w:p>
    <w:p w:rsidR="00DB4BCB" w:rsidRDefault="00B53386">
      <w:pPr>
        <w:pStyle w:val="PargrafodaLista"/>
        <w:numPr>
          <w:ilvl w:val="0"/>
          <w:numId w:val="14"/>
        </w:numPr>
        <w:spacing w:line="360" w:lineRule="auto"/>
        <w:jc w:val="both"/>
      </w:pPr>
      <w:r>
        <w:t xml:space="preserve">Retorna ao passo 9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CU04 – VISUALIZAR PORTFÓLIOS E DEMANDAS PUBLICAMENTE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Nenhuma. O acesso é público e não requer cadastro ou autenticação.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 xml:space="preserve">O visitante visualizou os portfólios de fornecedores ou as demandas publicadas. Os dados de contato permanecem ocultos para usuários não autenticados.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15"/>
        </w:numPr>
        <w:spacing w:line="360" w:lineRule="auto"/>
        <w:jc w:val="both"/>
      </w:pPr>
      <w:r>
        <w:t>O visitante acessa a área pública da plataforma, sem necessidade de cadastro.</w:t>
      </w:r>
    </w:p>
    <w:p w:rsidR="00DB4BCB" w:rsidRDefault="00B53386">
      <w:pPr>
        <w:pStyle w:val="PargrafodaLista"/>
        <w:numPr>
          <w:ilvl w:val="0"/>
          <w:numId w:val="15"/>
        </w:numPr>
        <w:spacing w:line="360" w:lineRule="auto"/>
        <w:jc w:val="both"/>
      </w:pPr>
      <w:r>
        <w:t>O sistema exibe a listagem de fornecedores cadastrados com seus produtos, categorias e preços, além das demandas publicadas pelos comerciantes.</w:t>
      </w:r>
    </w:p>
    <w:p w:rsidR="00DB4BCB" w:rsidRDefault="00B53386">
      <w:pPr>
        <w:pStyle w:val="PargrafodaLista"/>
        <w:numPr>
          <w:ilvl w:val="0"/>
          <w:numId w:val="15"/>
        </w:numPr>
        <w:spacing w:line="360" w:lineRule="auto"/>
        <w:jc w:val="both"/>
      </w:pPr>
      <w:r>
        <w:t>O visitante seleciona um fornecedor para visualizar o portfólio completo ou uma demanda para ver seus detalhes.</w:t>
      </w:r>
    </w:p>
    <w:p w:rsidR="00DB4BCB" w:rsidRDefault="00B53386">
      <w:pPr>
        <w:pStyle w:val="PargrafodaLista"/>
        <w:numPr>
          <w:ilvl w:val="0"/>
          <w:numId w:val="15"/>
        </w:numPr>
        <w:spacing w:line="360" w:lineRule="auto"/>
        <w:jc w:val="both"/>
      </w:pPr>
      <w:r>
        <w:t xml:space="preserve">O sistema exibe os produtos, categorias e preços do fornecedor selecionado, ou os detalhes da demanda consultada.</w:t>
      </w:r>
    </w:p>
    <w:p w:rsidR="00DB4BCB" w:rsidRDefault="00B53386">
      <w:pPr>
        <w:pStyle w:val="PargrafodaLista"/>
        <w:numPr>
          <w:ilvl w:val="0"/>
          <w:numId w:val="15"/>
        </w:numPr>
        <w:spacing w:line="360" w:lineRule="auto"/>
        <w:jc w:val="both"/>
      </w:pPr>
      <w:r>
        <w:t>O sistema exibe informação de que os dados de contato e as funcionalidades interativas estão disponíveis apenas para usuários autenticados.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</w:t>
      </w:r>
    </w:p>
    <w:p w:rsidR="00DB4BCB" w:rsidRDefault="00B53386">
      <w:pPr>
        <w:pStyle w:val="PargrafodaLista"/>
        <w:numPr>
          <w:ilvl w:val="0"/>
          <w:numId w:val="16"/>
        </w:numPr>
        <w:spacing w:line="360" w:lineRule="auto"/>
        <w:jc w:val="both"/>
      </w:pPr>
      <w:r>
        <w:t>No passo 5, o visitante decide realizar o cadastro para acessar os dados de contato e as demais funcionalidades interativas da plataforma.</w:t>
      </w:r>
    </w:p>
    <w:p w:rsidR="00DB4BCB" w:rsidRDefault="00B53386">
      <w:pPr>
        <w:pStyle w:val="PargrafodaLista"/>
        <w:numPr>
          <w:ilvl w:val="0"/>
          <w:numId w:val="16"/>
        </w:numPr>
        <w:spacing w:line="360" w:lineRule="auto"/>
        <w:jc w:val="both"/>
      </w:pPr>
      <w:r>
        <w:t>O sistema redireciona para o fluxo de cadastro (CU01).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CU05 – VISUALIZAR PORTFÓLIOS DE FORNECEDORES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comerciante está autenticado na plataforma e há ao menos um fornecedor com portfólio cadastrado.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 comerciante visualizou o portfólio do fornecedor selecionado, incluindo os dados de contato, e pode iniciar negociação diretamente fora da plataforma.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17"/>
        </w:numPr>
        <w:spacing w:line="360" w:lineRule="auto"/>
        <w:jc w:val="both"/>
      </w:pPr>
      <w:r>
        <w:t>O comerciante autenticado acessa a área de fornecedores da plataforma.</w:t>
      </w:r>
    </w:p>
    <w:p w:rsidR="00DB4BCB" w:rsidRDefault="00B53386">
      <w:pPr>
        <w:pStyle w:val="PargrafodaLista"/>
        <w:numPr>
          <w:ilvl w:val="0"/>
          <w:numId w:val="17"/>
        </w:numPr>
        <w:spacing w:line="360" w:lineRule="auto"/>
        <w:jc w:val="both"/>
      </w:pPr>
      <w:r>
        <w:t>O sistema exibe a listagem de fornecedores cadastrados com nome, produtos, categorias de insumo, preços e avaliação média em estrelas.</w:t>
      </w:r>
    </w:p>
    <w:p w:rsidR="00DB4BCB" w:rsidRDefault="00B53386">
      <w:pPr>
        <w:pStyle w:val="PargrafodaLista"/>
        <w:numPr>
          <w:ilvl w:val="0"/>
          <w:numId w:val="17"/>
        </w:numPr>
        <w:spacing w:line="360" w:lineRule="auto"/>
        <w:jc w:val="both"/>
      </w:pPr>
      <w:r>
        <w:t>O comerciante seleciona um fornecedor para visualizar o portfólio completo.</w:t>
      </w:r>
    </w:p>
    <w:p w:rsidR="00DB4BCB" w:rsidRDefault="00B53386">
      <w:pPr>
        <w:pStyle w:val="PargrafodaLista"/>
        <w:numPr>
          <w:ilvl w:val="0"/>
          <w:numId w:val="17"/>
        </w:numPr>
        <w:spacing w:line="360" w:lineRule="auto"/>
        <w:jc w:val="both"/>
      </w:pPr>
      <w:r>
        <w:t xml:space="preserve">O sistema exibe os produtos, categorias, preços, avaliação média e os dados de contato do fornecedor (telefone, e-mail e/ou WhatsApp).</w:t>
      </w:r>
    </w:p>
    <w:p w:rsidR="00DB4BCB" w:rsidRDefault="00B53386">
      <w:pPr>
        <w:pStyle w:val="PargrafodaLista"/>
        <w:numPr>
          <w:ilvl w:val="0"/>
          <w:numId w:val="17"/>
        </w:numPr>
        <w:spacing w:line="360" w:lineRule="auto"/>
        <w:jc w:val="both"/>
      </w:pPr>
      <w:r>
        <w:t>O comerciante seleciona o canal de comunicação de sua preferência (telefone, e-mail ou WhatsApp) e inicia o contato diretamente fora da plataforma.</w:t>
      </w:r>
    </w:p>
    <w:p w:rsidR="00DB4BCB" w:rsidRDefault="00DB4BCB">
      <w:pPr>
        <w:pStyle w:val="PargrafodaLista"/>
        <w:spacing w:line="360" w:lineRule="auto"/>
        <w:ind w:left="720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 Denunciar Conteúdo do Portfólio</w:t>
      </w:r>
    </w:p>
    <w:p w:rsidR="00DB4BCB" w:rsidRDefault="00B53386">
      <w:pPr>
        <w:pStyle w:val="PargrafodaLista"/>
        <w:numPr>
          <w:ilvl w:val="0"/>
          <w:numId w:val="18"/>
        </w:numPr>
        <w:jc w:val="both"/>
      </w:pPr>
      <w:r>
        <w:t>No passo 4 do fluxo principal, o comerciante identifica informação enganosa, conteúdo impróprio ou descumprimento dos Termos de Uso no portfólio do fornecedor.</w:t>
      </w:r>
    </w:p>
    <w:p w:rsidR="00DB4BCB" w:rsidRDefault="00B53386">
      <w:pPr>
        <w:pStyle w:val="PargrafodaLista"/>
        <w:numPr>
          <w:ilvl w:val="0"/>
          <w:numId w:val="18"/>
        </w:numPr>
        <w:jc w:val="both"/>
      </w:pPr>
      <w:r>
        <w:t>O comerciante seleciona o botão "Denunciar Conteúdo" disponível na página do portfólio.</w:t>
      </w:r>
    </w:p>
    <w:p w:rsidR="00DB4BCB" w:rsidRDefault="00B53386">
      <w:pPr>
        <w:pStyle w:val="PargrafodaLista"/>
        <w:numPr>
          <w:ilvl w:val="0"/>
          <w:numId w:val="18"/>
        </w:numPr>
        <w:jc w:val="both"/>
      </w:pPr>
      <w:r>
        <w:t>O sistema direciona o comerciante para o fluxo de denúncia (CU14 – Denunciar Conteúdo).</w:t>
      </w:r>
    </w:p>
    <w:p w:rsidR="00DB4BCB" w:rsidRDefault="00B53386">
      <w:pPr>
        <w:pStyle w:val="PargrafodaLista"/>
        <w:numPr>
          <w:ilvl w:val="0"/>
          <w:numId w:val="18"/>
        </w:numPr>
        <w:jc w:val="both"/>
      </w:pPr>
      <w:r>
        <w:t>Após a conclusão do envio da denúncia, o comerciante retorna à página do portfólio do fornecedor.</w:t>
      </w:r>
    </w:p>
    <w:p w:rsidR="00DB4BCB" w:rsidRDefault="00DB4BCB">
      <w:pPr>
        <w:pStyle w:val="PargrafodaLista"/>
        <w:ind w:left="720"/>
        <w:jc w:val="both"/>
      </w:pP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CU06 – BUSCAR E FILTRAR POR CATEGORIA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comerciante está autenticado na plataforma e há ao menos um fornecedor com portfólio cadastrado.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 comerciante visualizou a listagem de fornecedores e produtos filtrados pela categoria ou termo de busca informado.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comerciante autenticado acessa a área de fornecedores da plataforma.</w:t>
      </w:r>
    </w:p>
    <w:p w:rsidR="00DB4BCB" w:rsidRDefault="00B53386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sistema exibe a listagem de fornecedores e as opções de filtro por categoria de insumo.</w:t>
      </w:r>
    </w:p>
    <w:p w:rsidR="00DB4BCB" w:rsidRDefault="00B53386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comerciante seleciona uma categoria de insumo desejada.</w:t>
      </w:r>
    </w:p>
    <w:p w:rsidR="00DB4BCB" w:rsidRDefault="00B53386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sistema filtra e exibe os fornecedores e produtos correspondentes à categoria selecionada.</w:t>
      </w:r>
    </w:p>
    <w:p w:rsidR="00DB4BCB" w:rsidRDefault="00B53386">
      <w:pPr>
        <w:pStyle w:val="PargrafodaLista"/>
        <w:numPr>
          <w:ilvl w:val="0"/>
          <w:numId w:val="19"/>
        </w:numPr>
        <w:spacing w:line="360" w:lineRule="auto"/>
        <w:jc w:val="both"/>
      </w:pPr>
      <w:r>
        <w:t>O comerciante visualiza os resultados e seleciona um fornecedor de interesse.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Busca por texto</w:t>
      </w:r>
    </w:p>
    <w:p w:rsidR="00DB4BCB" w:rsidRDefault="00B53386">
      <w:pPr>
        <w:pStyle w:val="PargrafodaLista"/>
        <w:numPr>
          <w:ilvl w:val="0"/>
          <w:numId w:val="20"/>
        </w:numPr>
        <w:spacing w:line="360" w:lineRule="auto"/>
        <w:jc w:val="both"/>
      </w:pPr>
      <w:r>
        <w:t xml:space="preserve">No passo 2, o comerciante utiliza o campo de busca textual em vez de selecionar uma categoria.</w:t>
      </w:r>
    </w:p>
    <w:p w:rsidR="00DB4BCB" w:rsidRDefault="00B53386">
      <w:pPr>
        <w:pStyle w:val="PargrafodaLista"/>
        <w:numPr>
          <w:ilvl w:val="0"/>
          <w:numId w:val="20"/>
        </w:numPr>
        <w:spacing w:line="360" w:lineRule="auto"/>
        <w:jc w:val="both"/>
      </w:pPr>
      <w:r>
        <w:t>O sistema filtra os resultados com base no termo digitado, verificando correspondências em nomes de produtos e categorias.</w:t>
      </w:r>
    </w:p>
    <w:p w:rsidR="00DB4BCB" w:rsidRDefault="00B53386">
      <w:pPr>
        <w:pStyle w:val="PargrafodaLista"/>
        <w:numPr>
          <w:ilvl w:val="0"/>
          <w:numId w:val="20"/>
        </w:numPr>
        <w:spacing w:line="360" w:lineRule="auto"/>
        <w:jc w:val="both"/>
      </w:pPr>
      <w:r>
        <w:t>Retorna ao passo 4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21"/>
        </w:numPr>
        <w:spacing w:line="360" w:lineRule="auto"/>
        <w:jc w:val="both"/>
      </w:pPr>
      <w:r>
        <w:t>No passo 4, nenhum fornecedor corresponde à categoria ou ao termo buscado.</w:t>
      </w:r>
    </w:p>
    <w:p w:rsidR="00DB4BCB" w:rsidRDefault="00B53386">
      <w:pPr>
        <w:pStyle w:val="PargrafodaLista"/>
        <w:numPr>
          <w:ilvl w:val="0"/>
          <w:numId w:val="21"/>
        </w:numPr>
        <w:spacing w:line="360" w:lineRule="auto"/>
        <w:jc w:val="both"/>
      </w:pPr>
      <w:r>
        <w:t>O sistema exibe mensagem informando que não há resultados para o filtro aplicado e sugere ampliar a busca.</w:t>
      </w:r>
    </w:p>
    <w:p w:rsidR="00DB4BCB" w:rsidRDefault="00B53386">
      <w:pPr>
        <w:pStyle w:val="PargrafodaLista"/>
        <w:numPr>
          <w:ilvl w:val="0"/>
          <w:numId w:val="21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CU07 – PUBLICAR DEMANDA DE INSUMO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comerciante está autenticado na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A demanda é registrada com status publicada, fica visível para fornecedores autenticados e para o público geral, e o log de auditoria é atualizado em caso de edição.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22"/>
        </w:numPr>
        <w:spacing w:line="360" w:lineRule="auto"/>
        <w:jc w:val="both"/>
      </w:pPr>
      <w:r>
        <w:t>O comerciante autenticado acessa a área de publicação de demandas.</w:t>
      </w:r>
    </w:p>
    <w:p w:rsidR="00DB4BCB" w:rsidRDefault="00B53386">
      <w:pPr>
        <w:pStyle w:val="PargrafodaLista"/>
        <w:numPr>
          <w:ilvl w:val="0"/>
          <w:numId w:val="22"/>
        </w:numPr>
        <w:spacing w:line="360" w:lineRule="auto"/>
        <w:jc w:val="both"/>
      </w:pPr>
      <w:r>
        <w:t>O sistema exibe o formulário de nova demanda com os campos: categoria de insumo, descrição do produto desejado e quantidade aproximada.</w:t>
      </w:r>
    </w:p>
    <w:p w:rsidR="00DB4BCB" w:rsidRDefault="00B53386">
      <w:pPr>
        <w:pStyle w:val="PargrafodaLista"/>
        <w:numPr>
          <w:ilvl w:val="0"/>
          <w:numId w:val="22"/>
        </w:numPr>
        <w:spacing w:line="360" w:lineRule="auto"/>
        <w:jc w:val="both"/>
      </w:pPr>
      <w:r>
        <w:t>O comerciante preenche os dados e confirma a publicação.</w:t>
      </w:r>
    </w:p>
    <w:p w:rsidR="00DB4BCB" w:rsidRDefault="00B53386">
      <w:pPr>
        <w:pStyle w:val="PargrafodaLista"/>
        <w:numPr>
          <w:ilvl w:val="0"/>
          <w:numId w:val="22"/>
        </w:numPr>
        <w:spacing w:line="360" w:lineRule="auto"/>
        <w:jc w:val="both"/>
      </w:pPr>
      <w:r>
        <w:t xml:space="preserve">O sistema valida os dados informados.</w:t>
      </w:r>
    </w:p>
    <w:p w:rsidR="00DB4BCB" w:rsidRDefault="00B53386">
      <w:pPr>
        <w:pStyle w:val="PargrafodaLista"/>
        <w:numPr>
          <w:ilvl w:val="0"/>
          <w:numId w:val="22"/>
        </w:numPr>
        <w:spacing w:line="360" w:lineRule="auto"/>
        <w:jc w:val="both"/>
      </w:pPr>
      <w:r>
        <w:t>O sistema registra a demanda como publicada, tornando-a visível para fornecedores autenticados e para o público geral.</w:t>
      </w:r>
    </w:p>
    <w:p w:rsidR="00DB4BCB" w:rsidRDefault="00B53386">
      <w:pPr>
        <w:pStyle w:val="PargrafodaLista"/>
        <w:numPr>
          <w:ilvl w:val="0"/>
          <w:numId w:val="22"/>
        </w:numPr>
        <w:spacing w:line="360" w:lineRule="auto"/>
        <w:jc w:val="both"/>
      </w:pPr>
      <w:r>
        <w:t>O sistema exibe confirmação da publicação e redireciona para a lista de demandas do comerciante.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Editar demanda publicada</w:t>
      </w:r>
    </w:p>
    <w:p w:rsidR="00DB4BCB" w:rsidRDefault="00B53386">
      <w:pPr>
        <w:pStyle w:val="PargrafodaLista"/>
        <w:numPr>
          <w:ilvl w:val="0"/>
          <w:numId w:val="23"/>
        </w:numPr>
        <w:spacing w:line="360" w:lineRule="auto"/>
        <w:jc w:val="both"/>
      </w:pPr>
      <w:r>
        <w:t>O comerciante acessa sua lista de demandas e seleciona uma para edição.</w:t>
      </w:r>
    </w:p>
    <w:p w:rsidR="00DB4BCB" w:rsidRDefault="00B53386">
      <w:pPr>
        <w:pStyle w:val="PargrafodaLista"/>
        <w:numPr>
          <w:ilvl w:val="0"/>
          <w:numId w:val="23"/>
        </w:numPr>
        <w:spacing w:line="360" w:lineRule="auto"/>
        <w:jc w:val="both"/>
      </w:pPr>
      <w:r>
        <w:t>O sistema exibe o formulário preenchido com os dados atuais da demanda.</w:t>
      </w:r>
    </w:p>
    <w:p w:rsidR="00DB4BCB" w:rsidRDefault="00B53386">
      <w:pPr>
        <w:pStyle w:val="PargrafodaLista"/>
        <w:numPr>
          <w:ilvl w:val="0"/>
          <w:numId w:val="23"/>
        </w:numPr>
        <w:spacing w:line="360" w:lineRule="auto"/>
        <w:jc w:val="both"/>
      </w:pPr>
      <w:r>
        <w:t>O comerciante altera os campos desejados e confirma.</w:t>
      </w:r>
    </w:p>
    <w:p w:rsidR="00DB4BCB" w:rsidRDefault="00B53386">
      <w:pPr>
        <w:pStyle w:val="PargrafodaLista"/>
        <w:numPr>
          <w:ilvl w:val="0"/>
          <w:numId w:val="23"/>
        </w:numPr>
        <w:spacing w:line="360" w:lineRule="auto"/>
        <w:jc w:val="both"/>
      </w:pPr>
      <w:r>
        <w:t>O sistema valida os dados, salva as alterações, atualiza a demanda na plataforma e grava o registro no log de auditoria com a data, o usuário responsável e o conteúdo anterior à alteração.</w:t>
      </w:r>
    </w:p>
    <w:p w:rsidR="00DB4BCB" w:rsidRDefault="00B53386">
      <w:pPr>
        <w:pStyle w:val="PargrafodaLista"/>
        <w:numPr>
          <w:ilvl w:val="0"/>
          <w:numId w:val="23"/>
        </w:numPr>
        <w:spacing w:line="360" w:lineRule="auto"/>
        <w:jc w:val="both"/>
      </w:pPr>
      <w:r>
        <w:t>O sistema exibe confirmação das alterações salvas.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A2 — Encerrar ou remover demanda</w:t>
      </w:r>
    </w:p>
    <w:p w:rsidR="00DB4BCB" w:rsidRDefault="00B53386">
      <w:pPr>
        <w:pStyle w:val="PargrafodaLista"/>
        <w:numPr>
          <w:ilvl w:val="0"/>
          <w:numId w:val="24"/>
        </w:numPr>
        <w:spacing w:line="360" w:lineRule="auto"/>
        <w:jc w:val="both"/>
      </w:pPr>
      <w:r>
        <w:t xml:space="preserve">O comerciante seleciona a opção de encerrar ou remover uma demanda publicada.</w:t>
      </w:r>
    </w:p>
    <w:p w:rsidR="00DB4BCB" w:rsidRDefault="00B53386">
      <w:pPr>
        <w:pStyle w:val="PargrafodaLista"/>
        <w:numPr>
          <w:ilvl w:val="0"/>
          <w:numId w:val="24"/>
        </w:numPr>
        <w:spacing w:line="360" w:lineRule="auto"/>
        <w:jc w:val="both"/>
      </w:pPr>
      <w:r>
        <w:t>O sistema solicita confirmação da ação, informando as consequências: encerrar mantém o registro com status inativo; remover exclui a demanda definitivamente.</w:t>
      </w:r>
    </w:p>
    <w:p w:rsidR="00DB4BCB" w:rsidRDefault="00B53386">
      <w:pPr>
        <w:pStyle w:val="PargrafodaLista"/>
        <w:numPr>
          <w:ilvl w:val="0"/>
          <w:numId w:val="24"/>
        </w:numPr>
        <w:spacing w:line="360" w:lineRule="auto"/>
        <w:jc w:val="both"/>
      </w:pPr>
      <w:r>
        <w:t>O comerciante confirma.</w:t>
      </w:r>
    </w:p>
    <w:p w:rsidR="00DB4BCB" w:rsidRDefault="00B53386">
      <w:pPr>
        <w:pStyle w:val="PargrafodaLista"/>
        <w:numPr>
          <w:ilvl w:val="0"/>
          <w:numId w:val="24"/>
        </w:numPr>
        <w:spacing w:line="360" w:lineRule="auto"/>
        <w:jc w:val="both"/>
      </w:pPr>
      <w:r>
        <w:t>O sistema altera o status da demanda para encerrada ou a remove da plataforma, conforme a ação escolhida, e atualiza a listagem do comerciante.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25"/>
        </w:numPr>
        <w:spacing w:line="360" w:lineRule="auto"/>
        <w:jc w:val="both"/>
      </w:pPr>
      <w:r>
        <w:t>No passo 4, campos obrigatórios estão ausentes ou inválidos.</w:t>
      </w:r>
    </w:p>
    <w:p w:rsidR="00DB4BCB" w:rsidRDefault="00B53386">
      <w:pPr>
        <w:pStyle w:val="PargrafodaLista"/>
        <w:numPr>
          <w:ilvl w:val="0"/>
          <w:numId w:val="25"/>
        </w:numPr>
        <w:spacing w:line="360" w:lineRule="auto"/>
        <w:jc w:val="both"/>
      </w:pPr>
      <w:r>
        <w:t xml:space="preserve">O sistema destaca os campos com erro e descreve o problema em cada um.</w:t>
      </w:r>
    </w:p>
    <w:p w:rsidR="00DB4BCB" w:rsidRDefault="00B53386">
      <w:pPr>
        <w:pStyle w:val="PargrafodaLista"/>
        <w:numPr>
          <w:ilvl w:val="0"/>
          <w:numId w:val="25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CU08 – FAVORITAR FORNECEDOR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comerciante está autenticado na plataforma e está visualizando o portfólio de um fornecedor ou a lista de favoritos.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A lista de favoritos do comerciante é atualizada, refletindo a adição ou remoção do fornecedor.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 — Adicionar aos favoritos</w:t>
      </w:r>
    </w:p>
    <w:p w:rsidR="00DB4BCB" w:rsidRDefault="00B53386">
      <w:pPr>
        <w:pStyle w:val="PargrafodaLista"/>
        <w:numPr>
          <w:ilvl w:val="0"/>
          <w:numId w:val="26"/>
        </w:numPr>
        <w:spacing w:line="360" w:lineRule="auto"/>
        <w:jc w:val="both"/>
      </w:pPr>
      <w:r>
        <w:t>O comerciante autenticado visualiza o portfólio de um fornecedor.</w:t>
      </w:r>
    </w:p>
    <w:p w:rsidR="00DB4BCB" w:rsidRDefault="00B53386">
      <w:pPr>
        <w:pStyle w:val="PargrafodaLista"/>
        <w:numPr>
          <w:ilvl w:val="0"/>
          <w:numId w:val="26"/>
        </w:numPr>
        <w:spacing w:line="360" w:lineRule="auto"/>
        <w:jc w:val="both"/>
      </w:pPr>
      <w:r>
        <w:t>O comerciante seleciona a opção de favoritar o fornecedor.</w:t>
      </w:r>
    </w:p>
    <w:p w:rsidR="00DB4BCB" w:rsidRDefault="00B53386">
      <w:pPr>
        <w:pStyle w:val="PargrafodaLista"/>
        <w:numPr>
          <w:ilvl w:val="0"/>
          <w:numId w:val="26"/>
        </w:numPr>
        <w:spacing w:line="360" w:lineRule="auto"/>
        <w:jc w:val="both"/>
      </w:pPr>
      <w:r>
        <w:t>O sistema registra o fornecedor na lista de favoritos do comerciante.</w:t>
      </w:r>
    </w:p>
    <w:p w:rsidR="00DB4BCB" w:rsidRDefault="00B53386">
      <w:pPr>
        <w:pStyle w:val="PargrafodaLista"/>
        <w:numPr>
          <w:ilvl w:val="0"/>
          <w:numId w:val="26"/>
        </w:numPr>
        <w:spacing w:line="360" w:lineRule="auto"/>
        <w:jc w:val="both"/>
      </w:pPr>
      <w:r>
        <w:t>O sistema exibe confirmação visual da ação, alterando o ícone de favorito para o estado ativo.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Consultar lista de favoritos</w:t>
      </w:r>
    </w:p>
    <w:p w:rsidR="00DB4BCB" w:rsidRDefault="00B53386">
      <w:pPr>
        <w:pStyle w:val="PargrafodaLista"/>
        <w:numPr>
          <w:ilvl w:val="0"/>
          <w:numId w:val="27"/>
        </w:numPr>
        <w:spacing w:line="360" w:lineRule="auto"/>
        <w:jc w:val="both"/>
      </w:pPr>
      <w:r>
        <w:t xml:space="preserve">O comerciante autenticado acessa a seção de favoritos no seu painel.</w:t>
      </w:r>
    </w:p>
    <w:p w:rsidR="00DB4BCB" w:rsidRDefault="00B53386">
      <w:pPr>
        <w:pStyle w:val="PargrafodaLista"/>
        <w:numPr>
          <w:ilvl w:val="0"/>
          <w:numId w:val="27"/>
        </w:numPr>
        <w:spacing w:line="360" w:lineRule="auto"/>
        <w:jc w:val="both"/>
      </w:pPr>
      <w:r>
        <w:t>O sistema exibe a lista de fornecedores favoritados com nome, categorias de insumo ofertadas e avaliação média em estrelas.</w:t>
      </w:r>
    </w:p>
    <w:p w:rsidR="00DB4BCB" w:rsidRDefault="00B53386">
      <w:pPr>
        <w:pStyle w:val="PargrafodaLista"/>
        <w:numPr>
          <w:ilvl w:val="0"/>
          <w:numId w:val="27"/>
        </w:numPr>
        <w:spacing w:line="360" w:lineRule="auto"/>
        <w:jc w:val="both"/>
      </w:pPr>
      <w:r>
        <w:t>O comerciante seleciona um fornecedor da lista para acessar seu portfólio diretamente.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A2 — Remover dos favoritos</w:t>
      </w:r>
    </w:p>
    <w:p w:rsidR="00DB4BCB" w:rsidRDefault="00B53386">
      <w:pPr>
        <w:pStyle w:val="PargrafodaLista"/>
        <w:numPr>
          <w:ilvl w:val="0"/>
          <w:numId w:val="28"/>
        </w:numPr>
        <w:spacing w:line="360" w:lineRule="auto"/>
        <w:jc w:val="both"/>
      </w:pPr>
      <w:r>
        <w:t>Na lista de favoritos ou no portfólio do fornecedor, o comerciante seleciona a opção de remover dos favoritos.</w:t>
      </w:r>
    </w:p>
    <w:p w:rsidR="00DB4BCB" w:rsidRDefault="00B53386">
      <w:pPr>
        <w:pStyle w:val="PargrafodaLista"/>
        <w:numPr>
          <w:ilvl w:val="0"/>
          <w:numId w:val="28"/>
        </w:numPr>
        <w:spacing w:line="360" w:lineRule="auto"/>
        <w:jc w:val="both"/>
      </w:pPr>
      <w:r>
        <w:t>O sistema solicita confirmação.</w:t>
      </w:r>
    </w:p>
    <w:p w:rsidR="00DB4BCB" w:rsidRDefault="00B53386">
      <w:pPr>
        <w:pStyle w:val="PargrafodaLista"/>
        <w:numPr>
          <w:ilvl w:val="0"/>
          <w:numId w:val="28"/>
        </w:numPr>
        <w:spacing w:line="360" w:lineRule="auto"/>
        <w:jc w:val="both"/>
      </w:pPr>
      <w:r>
        <w:t>O comerciante confirma.</w:t>
      </w:r>
    </w:p>
    <w:p w:rsidR="00DB4BCB" w:rsidRDefault="00B53386">
      <w:pPr>
        <w:pStyle w:val="PargrafodaLista"/>
        <w:numPr>
          <w:ilvl w:val="0"/>
          <w:numId w:val="28"/>
        </w:numPr>
        <w:spacing w:line="360" w:lineRule="auto"/>
        <w:jc w:val="both"/>
      </w:pPr>
      <w:r>
        <w:t xml:space="preserve">O sistema remove o fornecedor da lista, atualiza a exibição e retorna o ícone de favorito ao estado inativo.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CU09 – AVALIAR FORNECEDOR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comerciante está autenticado na plataforma e está acessando o portfólio do fornecedor que deseja avaliar.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 xml:space="preserve">A avaliação é registrada, a nota média do fornecedor é recalculada e exibida no portfólio, e o comerciante não pode submeter uma nova avaliação para o mesmo fornecedor sem editar a existente.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29"/>
        </w:numPr>
        <w:spacing w:line="360" w:lineRule="auto"/>
        <w:jc w:val="both"/>
      </w:pPr>
      <w:r>
        <w:t>O comerciante autenticado acessa o portfólio do fornecedor que deseja avaliar.</w:t>
      </w:r>
    </w:p>
    <w:p w:rsidR="00DB4BCB" w:rsidRDefault="00B53386">
      <w:pPr>
        <w:pStyle w:val="PargrafodaLista"/>
        <w:numPr>
          <w:ilvl w:val="0"/>
          <w:numId w:val="29"/>
        </w:numPr>
        <w:spacing w:line="360" w:lineRule="auto"/>
        <w:jc w:val="both"/>
      </w:pPr>
      <w:r>
        <w:t>O comerciante seleciona a opção de registrar uma avaliação.</w:t>
      </w:r>
    </w:p>
    <w:p w:rsidR="00DB4BCB" w:rsidRDefault="00B53386">
      <w:pPr>
        <w:pStyle w:val="PargrafodaLista"/>
        <w:numPr>
          <w:ilvl w:val="0"/>
          <w:numId w:val="29"/>
        </w:numPr>
        <w:spacing w:line="360" w:lineRule="auto"/>
        <w:jc w:val="both"/>
      </w:pPr>
      <w:r>
        <w:t>O sistema exibe o formulário de avaliação com campo de nota (0 a 5 estrelas) e campo de comentário opcional.</w:t>
      </w:r>
    </w:p>
    <w:p w:rsidR="00DB4BCB" w:rsidRDefault="00B53386">
      <w:pPr>
        <w:pStyle w:val="PargrafodaLista"/>
        <w:numPr>
          <w:ilvl w:val="0"/>
          <w:numId w:val="29"/>
        </w:numPr>
        <w:spacing w:line="360" w:lineRule="auto"/>
        <w:jc w:val="both"/>
      </w:pPr>
      <w:r>
        <w:t>O comerciante atribui a nota e, opcionalmente, registra um comentário.</w:t>
      </w:r>
    </w:p>
    <w:p w:rsidR="00DB4BCB" w:rsidRDefault="00B53386">
      <w:pPr>
        <w:pStyle w:val="PargrafodaLista"/>
        <w:numPr>
          <w:ilvl w:val="0"/>
          <w:numId w:val="29"/>
        </w:numPr>
        <w:spacing w:line="360" w:lineRule="auto"/>
        <w:jc w:val="both"/>
      </w:pPr>
      <w:r>
        <w:t>O sistema solicita confirmação da avaliação.</w:t>
      </w:r>
    </w:p>
    <w:p w:rsidR="00DB4BCB" w:rsidRDefault="00B53386">
      <w:pPr>
        <w:pStyle w:val="PargrafodaLista"/>
        <w:numPr>
          <w:ilvl w:val="0"/>
          <w:numId w:val="29"/>
        </w:numPr>
        <w:spacing w:line="360" w:lineRule="auto"/>
        <w:jc w:val="both"/>
      </w:pPr>
      <w:r>
        <w:t>O comerciante confirma.</w:t>
      </w:r>
    </w:p>
    <w:p w:rsidR="00DB4BCB" w:rsidRDefault="00B53386">
      <w:pPr>
        <w:pStyle w:val="PargrafodaLista"/>
        <w:numPr>
          <w:ilvl w:val="0"/>
          <w:numId w:val="29"/>
        </w:numPr>
        <w:spacing w:line="360" w:lineRule="auto"/>
        <w:jc w:val="both"/>
      </w:pPr>
      <w:r>
        <w:t>O sistema registra a avaliação, recalcula a nota média do fornecedor considerando todas as avaliações recebidas e atualiza a exibição no portfólio.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</w:t>
      </w:r>
    </w:p>
    <w:p w:rsidR="00DB4BCB" w:rsidRDefault="00B53386">
      <w:pPr>
        <w:pStyle w:val="PargrafodaLista"/>
        <w:numPr>
          <w:ilvl w:val="0"/>
          <w:numId w:val="30"/>
        </w:numPr>
        <w:spacing w:line="360" w:lineRule="auto"/>
        <w:jc w:val="both"/>
      </w:pPr>
      <w:r>
        <w:t>No passo 5, o comerciante deseja alterar a nota ou o comentário antes de confirmar.</w:t>
      </w:r>
    </w:p>
    <w:p w:rsidR="00DB4BCB" w:rsidRDefault="00B53386">
      <w:pPr>
        <w:pStyle w:val="PargrafodaLista"/>
        <w:numPr>
          <w:ilvl w:val="0"/>
          <w:numId w:val="30"/>
        </w:numPr>
        <w:spacing w:line="360" w:lineRule="auto"/>
        <w:jc w:val="both"/>
      </w:pPr>
      <w:r>
        <w:t>O comerciante ajusta os campos desejados.</w:t>
      </w:r>
    </w:p>
    <w:p w:rsidR="00DB4BCB" w:rsidRDefault="00B53386">
      <w:pPr>
        <w:pStyle w:val="PargrafodaLista"/>
        <w:numPr>
          <w:ilvl w:val="0"/>
          <w:numId w:val="30"/>
        </w:numPr>
        <w:spacing w:line="360" w:lineRule="auto"/>
        <w:jc w:val="both"/>
      </w:pPr>
      <w:r>
        <w:t>Retorna ao passo 5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31"/>
        </w:numPr>
        <w:spacing w:line="360" w:lineRule="auto"/>
        <w:jc w:val="both"/>
      </w:pPr>
      <w:r>
        <w:t>No passo 7, o sistema não consegue registrar a avaliação por falha técnica.</w:t>
      </w:r>
    </w:p>
    <w:p w:rsidR="00DB4BCB" w:rsidRDefault="00B53386">
      <w:pPr>
        <w:pStyle w:val="PargrafodaLista"/>
        <w:numPr>
          <w:ilvl w:val="0"/>
          <w:numId w:val="31"/>
        </w:numPr>
        <w:spacing w:line="360" w:lineRule="auto"/>
        <w:jc w:val="both"/>
      </w:pPr>
      <w:r>
        <w:t xml:space="preserve">O sistema informa o erro ao comerciante e orienta a tentar novamente.</w:t>
      </w:r>
    </w:p>
    <w:p w:rsidR="00DB4BCB" w:rsidRDefault="00B53386">
      <w:pPr>
        <w:pStyle w:val="PargrafodaLista"/>
        <w:numPr>
          <w:ilvl w:val="0"/>
          <w:numId w:val="31"/>
        </w:numPr>
        <w:spacing w:line="360" w:lineRule="auto"/>
        <w:jc w:val="both"/>
      </w:pPr>
      <w:r>
        <w:t>Retorna ao passo 5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CU10 – GERENCIAR PORTFÓLIO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fornecedor está autenticado na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 xml:space="preserve">O portfólio do fornecedor é atualizado conforme a ação realizada (cadastro, edição, atualização de disponibilidade ou remoção), e todas as alterações são registradas no log de auditoria com data, usuário responsável e conteúdo anterior.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 — Cadastrar produto</w:t>
      </w:r>
    </w:p>
    <w:p w:rsidR="00DB4BCB" w:rsidRDefault="00B53386">
      <w:pPr>
        <w:pStyle w:val="PargrafodaLista"/>
        <w:numPr>
          <w:ilvl w:val="0"/>
          <w:numId w:val="32"/>
        </w:numPr>
        <w:spacing w:line="360" w:lineRule="auto"/>
        <w:jc w:val="both"/>
      </w:pPr>
      <w:r>
        <w:t>O fornecedor autenticado acessa a área de gerenciamento do seu portfólio.</w:t>
      </w:r>
    </w:p>
    <w:p w:rsidR="00DB4BCB" w:rsidRDefault="00B53386">
      <w:pPr>
        <w:pStyle w:val="PargrafodaLista"/>
        <w:numPr>
          <w:ilvl w:val="0"/>
          <w:numId w:val="32"/>
        </w:numPr>
        <w:spacing w:line="360" w:lineRule="auto"/>
        <w:jc w:val="both"/>
      </w:pPr>
      <w:r>
        <w:t>O sistema exibe os produtos já cadastrados, com seus respectivos status (ativo ou inativo), e a opção de adicionar novo produto.</w:t>
      </w:r>
    </w:p>
    <w:p w:rsidR="00DB4BCB" w:rsidRDefault="00B53386">
      <w:pPr>
        <w:pStyle w:val="PargrafodaLista"/>
        <w:numPr>
          <w:ilvl w:val="0"/>
          <w:numId w:val="32"/>
        </w:numPr>
        <w:spacing w:line="360" w:lineRule="auto"/>
        <w:jc w:val="both"/>
      </w:pPr>
      <w:r>
        <w:t>O fornecedor seleciona a opção de adicionar novo produto.</w:t>
      </w:r>
    </w:p>
    <w:p w:rsidR="00DB4BCB" w:rsidRDefault="00B53386">
      <w:pPr>
        <w:pStyle w:val="PargrafodaLista"/>
        <w:numPr>
          <w:ilvl w:val="0"/>
          <w:numId w:val="32"/>
        </w:numPr>
        <w:spacing w:line="360" w:lineRule="auto"/>
        <w:jc w:val="both"/>
      </w:pPr>
      <w:r>
        <w:t xml:space="preserve">O sistema exibe o formulário com os campos: nome do produto ou serviço, categoria de insumo, preço unitário e dados de contato para negociação (telefone e/ou WhatsApp).</w:t>
      </w:r>
    </w:p>
    <w:p w:rsidR="00DB4BCB" w:rsidRDefault="00B53386">
      <w:pPr>
        <w:pStyle w:val="PargrafodaLista"/>
        <w:numPr>
          <w:ilvl w:val="0"/>
          <w:numId w:val="32"/>
        </w:numPr>
        <w:spacing w:line="360" w:lineRule="auto"/>
        <w:jc w:val="both"/>
      </w:pPr>
      <w:r>
        <w:t>O fornecedor preenche os dados e confirma o cadastro.</w:t>
      </w:r>
    </w:p>
    <w:p w:rsidR="00DB4BCB" w:rsidRDefault="00B53386">
      <w:pPr>
        <w:pStyle w:val="PargrafodaLista"/>
        <w:numPr>
          <w:ilvl w:val="0"/>
          <w:numId w:val="32"/>
        </w:numPr>
        <w:spacing w:line="360" w:lineRule="auto"/>
        <w:jc w:val="both"/>
      </w:pPr>
      <w:r>
        <w:t>O sistema valida os dados, registra o produto no portfólio do fornecedor com status ativo e grava o log de alteração.</w:t>
      </w:r>
    </w:p>
    <w:p w:rsidR="00DB4BCB" w:rsidRDefault="00B53386">
      <w:pPr>
        <w:pStyle w:val="PargrafodaLista"/>
        <w:numPr>
          <w:ilvl w:val="0"/>
          <w:numId w:val="32"/>
        </w:numPr>
        <w:spacing w:line="360" w:lineRule="auto"/>
        <w:jc w:val="both"/>
      </w:pPr>
      <w:r>
        <w:t>O sistema exibe o portfólio atualizado com o novo produto.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Editar produto existente</w:t>
      </w:r>
    </w:p>
    <w:p w:rsidR="00DB4BCB" w:rsidRDefault="00B53386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No passo 2, o fornecedor seleciona um produto já cadastrado para edição.</w:t>
      </w:r>
    </w:p>
    <w:p w:rsidR="00DB4BCB" w:rsidRDefault="00B53386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 xml:space="preserve">O sistema carrega o formulário preenchido com os dados atuais do produto.</w:t>
      </w:r>
    </w:p>
    <w:p w:rsidR="00DB4BCB" w:rsidRDefault="00B53386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O fornecedor altera os campos desejados e confirma.</w:t>
      </w:r>
    </w:p>
    <w:p w:rsidR="00DB4BCB" w:rsidRDefault="00B53386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O sistema registra a atualização, grava o log de alteração com o conteúdo anterior e exibe o portfólio atualizado.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A2 — Atualizar disponibilidade do produto</w:t>
      </w:r>
    </w:p>
    <w:p w:rsidR="00DB4BCB" w:rsidRDefault="00B53386">
      <w:pPr>
        <w:pStyle w:val="PargrafodaLista"/>
        <w:numPr>
          <w:ilvl w:val="0"/>
          <w:numId w:val="34"/>
        </w:numPr>
        <w:spacing w:line="360" w:lineRule="auto"/>
        <w:jc w:val="both"/>
      </w:pPr>
      <w:r>
        <w:t>No passo 2, o fornecedor seleciona a opção de alternar a disponibilidade de um produto entre ativo e inativo.</w:t>
      </w:r>
    </w:p>
    <w:p w:rsidR="00DB4BCB" w:rsidRDefault="00B53386">
      <w:pPr>
        <w:pStyle w:val="PargrafodaLista"/>
        <w:numPr>
          <w:ilvl w:val="0"/>
          <w:numId w:val="34"/>
        </w:numPr>
        <w:spacing w:line="360" w:lineRule="auto"/>
        <w:jc w:val="both"/>
      </w:pPr>
      <w:r>
        <w:t>O sistema atualiza o status do produto imediatamente, refletindo a mudança na listagem pública, e registra a alteração no log de auditoria.</w:t>
      </w:r>
    </w:p>
    <w:p w:rsidR="00DB4BCB" w:rsidRDefault="00B53386">
      <w:pPr>
        <w:pStyle w:val="PargrafodaLista"/>
        <w:numPr>
          <w:ilvl w:val="0"/>
          <w:numId w:val="34"/>
        </w:numPr>
        <w:spacing w:line="360" w:lineRule="auto"/>
        <w:jc w:val="both"/>
      </w:pPr>
      <w:r>
        <w:t>O sistema exibe o portfólio atualizado com o novo status do produto.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A3 — Remover produto</w:t>
      </w:r>
    </w:p>
    <w:p w:rsidR="00DB4BCB" w:rsidRDefault="00B53386">
      <w:pPr>
        <w:pStyle w:val="PargrafodaLista"/>
        <w:numPr>
          <w:ilvl w:val="0"/>
          <w:numId w:val="35"/>
        </w:numPr>
        <w:spacing w:line="360" w:lineRule="auto"/>
        <w:jc w:val="both"/>
      </w:pPr>
      <w:r>
        <w:t>No passo 2, o fornecedor seleciona a opção de remover um produto.</w:t>
      </w:r>
    </w:p>
    <w:p w:rsidR="00DB4BCB" w:rsidRDefault="00B53386">
      <w:pPr>
        <w:pStyle w:val="PargrafodaLista"/>
        <w:numPr>
          <w:ilvl w:val="0"/>
          <w:numId w:val="35"/>
        </w:numPr>
        <w:spacing w:line="360" w:lineRule="auto"/>
        <w:jc w:val="both"/>
      </w:pPr>
      <w:r>
        <w:t xml:space="preserve">O sistema solicita confirmação da exclusão, informando que a ação é permanente e irreversível.</w:t>
      </w:r>
    </w:p>
    <w:p w:rsidR="00DB4BCB" w:rsidRDefault="00B53386">
      <w:pPr>
        <w:pStyle w:val="PargrafodaLista"/>
        <w:numPr>
          <w:ilvl w:val="0"/>
          <w:numId w:val="35"/>
        </w:numPr>
        <w:spacing w:line="360" w:lineRule="auto"/>
        <w:jc w:val="both"/>
      </w:pPr>
      <w:r>
        <w:t>O fornecedor confirma.</w:t>
      </w:r>
    </w:p>
    <w:p w:rsidR="00DB4BCB" w:rsidRDefault="00B53386">
      <w:pPr>
        <w:pStyle w:val="PargrafodaLista"/>
        <w:numPr>
          <w:ilvl w:val="0"/>
          <w:numId w:val="35"/>
        </w:numPr>
        <w:spacing w:line="360" w:lineRule="auto"/>
        <w:jc w:val="both"/>
      </w:pPr>
      <w:r>
        <w:t>O sistema remove permanentemente o produto do portfólio e registra a ação no log de auditoria.</w:t>
      </w:r>
    </w:p>
    <w:p w:rsidR="00DB4BCB" w:rsidRDefault="00B53386">
      <w:pPr>
        <w:pStyle w:val="PargrafodaLista"/>
        <w:numPr>
          <w:ilvl w:val="0"/>
          <w:numId w:val="35"/>
        </w:numPr>
        <w:spacing w:line="360" w:lineRule="auto"/>
        <w:jc w:val="both"/>
      </w:pPr>
      <w:r>
        <w:t>O sistema exibe o portfólio atualizado.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36"/>
        </w:numPr>
        <w:spacing w:line="360" w:lineRule="auto"/>
        <w:jc w:val="both"/>
      </w:pPr>
      <w:r>
        <w:t>No passo 6 do fluxo principal, campos obrigatórios estão ausentes ou com valor inválido.</w:t>
      </w:r>
    </w:p>
    <w:p w:rsidR="00DB4BCB" w:rsidRDefault="00B53386">
      <w:pPr>
        <w:pStyle w:val="PargrafodaLista"/>
        <w:numPr>
          <w:ilvl w:val="0"/>
          <w:numId w:val="36"/>
        </w:numPr>
        <w:spacing w:line="360" w:lineRule="auto"/>
        <w:jc w:val="both"/>
      </w:pPr>
      <w:r>
        <w:t>O sistema destaca os campos com erro e descreve o problema em cada um.</w:t>
      </w:r>
    </w:p>
    <w:p w:rsidR="00DB4BCB" w:rsidRDefault="00B53386">
      <w:pPr>
        <w:pStyle w:val="PargrafodaLista"/>
        <w:numPr>
          <w:ilvl w:val="0"/>
          <w:numId w:val="36"/>
        </w:numPr>
        <w:spacing w:line="360" w:lineRule="auto"/>
        <w:jc w:val="both"/>
      </w:pPr>
      <w:r>
        <w:t>Retorna ao passo 4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CU11 – VISUALIZAR DEMANDAS DE COMERCIANTE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 xml:space="preserve">O fornecedor está autenticado na plataforma e há ao menos uma demanda publicada por comerciantes.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 fornecedor visualizou os detalhes da demanda selecionada, incluindo os dados de contato do comerciante responsável, e pode iniciar negociação diretamente fora da plataforma.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37"/>
        </w:numPr>
        <w:spacing w:line="360" w:lineRule="auto"/>
        <w:jc w:val="both"/>
      </w:pPr>
      <w:r>
        <w:t>O fornecedor autenticado acessa a área de demandas publicadas.</w:t>
      </w:r>
    </w:p>
    <w:p w:rsidR="00DB4BCB" w:rsidRDefault="00B53386">
      <w:pPr>
        <w:pStyle w:val="PargrafodaLista"/>
        <w:numPr>
          <w:ilvl w:val="0"/>
          <w:numId w:val="37"/>
        </w:numPr>
        <w:spacing w:line="360" w:lineRule="auto"/>
        <w:jc w:val="both"/>
      </w:pPr>
      <w:r>
        <w:t xml:space="preserve">O sistema exibe as demandas publicadas pelos comerciantes, organizadas por categoria de insumo, contendo: nome do comerciante, categoria do insumo solicitado, descrição do produto desejado, quantidade demandada e data de publicação.</w:t>
      </w:r>
    </w:p>
    <w:p w:rsidR="00DB4BCB" w:rsidRDefault="00B53386">
      <w:pPr>
        <w:pStyle w:val="PargrafodaLista"/>
        <w:numPr>
          <w:ilvl w:val="0"/>
          <w:numId w:val="37"/>
        </w:numPr>
        <w:spacing w:line="360" w:lineRule="auto"/>
        <w:jc w:val="both"/>
      </w:pPr>
      <w:r>
        <w:t>O fornecedor aplica filtro por categoria para localizar demandas relevantes.</w:t>
      </w:r>
    </w:p>
    <w:p w:rsidR="00DB4BCB" w:rsidRDefault="00B53386">
      <w:pPr>
        <w:pStyle w:val="PargrafodaLista"/>
        <w:numPr>
          <w:ilvl w:val="0"/>
          <w:numId w:val="37"/>
        </w:numPr>
        <w:spacing w:line="360" w:lineRule="auto"/>
        <w:jc w:val="both"/>
      </w:pPr>
      <w:r>
        <w:t>O sistema exibe as demandas correspondentes ao filtro aplicado.</w:t>
      </w:r>
    </w:p>
    <w:p w:rsidR="00DB4BCB" w:rsidRDefault="00B53386">
      <w:pPr>
        <w:pStyle w:val="PargrafodaLista"/>
        <w:numPr>
          <w:ilvl w:val="0"/>
          <w:numId w:val="37"/>
        </w:numPr>
        <w:spacing w:line="360" w:lineRule="auto"/>
        <w:jc w:val="both"/>
      </w:pPr>
      <w:r>
        <w:t>O fornecedor seleciona uma demanda e visualiza seus detalhes completos.</w:t>
      </w:r>
    </w:p>
    <w:p w:rsidR="00DB4BCB" w:rsidRDefault="00B53386">
      <w:pPr>
        <w:pStyle w:val="PargrafodaLista"/>
        <w:numPr>
          <w:ilvl w:val="0"/>
          <w:numId w:val="37"/>
        </w:numPr>
        <w:spacing w:line="360" w:lineRule="auto"/>
        <w:jc w:val="both"/>
      </w:pPr>
      <w:r>
        <w:t>O sistema exibe os dados de contato do comerciante responsável pela demanda (telefone, e-mail e/ou WhatsApp).</w:t>
      </w:r>
    </w:p>
    <w:p w:rsidR="00DB4BCB" w:rsidRDefault="00B53386">
      <w:pPr>
        <w:pStyle w:val="PargrafodaLista"/>
        <w:numPr>
          <w:ilvl w:val="0"/>
          <w:numId w:val="37"/>
        </w:numPr>
        <w:spacing w:line="360" w:lineRule="auto"/>
        <w:jc w:val="both"/>
      </w:pPr>
      <w:r>
        <w:t>O fornecedor seleciona o canal de comunicação de sua preferência e inicia o contato diretamente fora da plataforma.</w:t>
      </w:r>
    </w:p>
    <w:p w:rsidR="00DB4BCB" w:rsidRDefault="00DB4BCB">
      <w:pPr>
        <w:pStyle w:val="PargrafodaLista"/>
        <w:spacing w:line="360" w:lineRule="auto"/>
        <w:ind w:left="720"/>
        <w:jc w:val="both"/>
      </w:pPr>
    </w:p>
    <w:p w:rsidR="00DB4BCB" w:rsidRDefault="00B53386">
      <w:pPr>
        <w:spacing w:line="360" w:lineRule="auto"/>
        <w:jc w:val="both"/>
        <w:rPr>
          <w:b/>
          <w:bCs/>
        </w:rPr>
      </w:pPr>
      <w:r>
        <w:rPr>
          <w:b/>
          <w:bCs/>
        </w:rPr>
        <w:t>Fluxo Alternativo A1 – Denunciar Demanda</w:t>
      </w:r>
    </w:p>
    <w:p w:rsidR="00DB4BCB" w:rsidRDefault="00B53386">
      <w:pPr>
        <w:pStyle w:val="PargrafodaLista"/>
        <w:numPr>
          <w:ilvl w:val="0"/>
          <w:numId w:val="38"/>
        </w:numPr>
        <w:spacing w:line="360" w:lineRule="auto"/>
        <w:jc w:val="both"/>
      </w:pPr>
      <w:r>
        <w:t>No passo 6 do fluxo principal, o fornecedor identifica informação enganosa ou conteúdo impróprio na demanda publicada pelo comerciante.</w:t>
      </w:r>
    </w:p>
    <w:p w:rsidR="00DB4BCB" w:rsidRDefault="00B53386">
      <w:pPr>
        <w:pStyle w:val="PargrafodaLista"/>
        <w:numPr>
          <w:ilvl w:val="0"/>
          <w:numId w:val="38"/>
        </w:numPr>
        <w:spacing w:line="360" w:lineRule="auto"/>
        <w:jc w:val="both"/>
      </w:pPr>
      <w:r>
        <w:t>O fornecedor seleciona o botão "Denunciar Conteúdo" disponível na página de detalhes da demanda.</w:t>
      </w:r>
    </w:p>
    <w:p w:rsidR="00DB4BCB" w:rsidRDefault="00B53386">
      <w:pPr>
        <w:pStyle w:val="PargrafodaLista"/>
        <w:numPr>
          <w:ilvl w:val="0"/>
          <w:numId w:val="38"/>
        </w:numPr>
        <w:spacing w:line="360" w:lineRule="auto"/>
        <w:jc w:val="both"/>
      </w:pPr>
      <w:r>
        <w:t xml:space="preserve">O sistema direciona o fornecedor para o fluxo de denúncia (CU14 – Denunciar Conteúdo).</w:t>
      </w:r>
    </w:p>
    <w:p w:rsidR="00DB4BCB" w:rsidRDefault="00B53386">
      <w:pPr>
        <w:pStyle w:val="PargrafodaLista"/>
        <w:numPr>
          <w:ilvl w:val="0"/>
          <w:numId w:val="38"/>
        </w:numPr>
        <w:spacing w:line="360" w:lineRule="auto"/>
        <w:jc w:val="both"/>
      </w:pPr>
      <w:r>
        <w:t>Após a conclusão do envio da denúncia, o fornecedor retorna à página de detalhes da demanda.</w:t>
      </w:r>
    </w:p>
    <w:p w:rsidR="00DB4BCB" w:rsidRDefault="00DB4BCB">
      <w:pPr>
        <w:pStyle w:val="PargrafodaLista"/>
        <w:ind w:left="720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39"/>
        </w:numPr>
        <w:spacing w:line="360" w:lineRule="auto"/>
        <w:jc w:val="both"/>
      </w:pPr>
      <w:r>
        <w:t xml:space="preserve">No passo 4, não há demandas publicadas para a categoria filtrada.</w:t>
      </w:r>
    </w:p>
    <w:p w:rsidR="00DB4BCB" w:rsidRDefault="00B53386">
      <w:pPr>
        <w:pStyle w:val="PargrafodaLista"/>
        <w:numPr>
          <w:ilvl w:val="0"/>
          <w:numId w:val="39"/>
        </w:numPr>
        <w:spacing w:line="360" w:lineRule="auto"/>
        <w:jc w:val="both"/>
      </w:pPr>
      <w:r>
        <w:t>O sistema exibe mensagem informando a ausência de resultados e sugere ampliar o filtro.</w:t>
      </w:r>
    </w:p>
    <w:p w:rsidR="00DB4BCB" w:rsidRDefault="00B53386">
      <w:pPr>
        <w:pStyle w:val="PargrafodaLista"/>
        <w:numPr>
          <w:ilvl w:val="0"/>
          <w:numId w:val="39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CU12 – VISUALIZAR PLANOS DE ASSINATURA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fornecedor está autenticado na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 xml:space="preserve">O fornecedor visualizou as informações dos planos disponíveis e pode prosseguir para a contratação (CU13).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40"/>
        </w:numPr>
        <w:spacing w:line="360" w:lineRule="auto"/>
        <w:jc w:val="both"/>
      </w:pPr>
      <w:r>
        <w:t>O fornecedor autenticado acessa a área de planos disponíveis no seu painel de perfil.</w:t>
      </w:r>
    </w:p>
    <w:p w:rsidR="00DB4BCB" w:rsidRDefault="00B53386">
      <w:pPr>
        <w:pStyle w:val="PargrafodaLista"/>
        <w:numPr>
          <w:ilvl w:val="0"/>
          <w:numId w:val="40"/>
        </w:numPr>
        <w:spacing w:line="360" w:lineRule="auto"/>
        <w:jc w:val="both"/>
      </w:pPr>
      <w:r>
        <w:t xml:space="preserve">O sistema exibe os planos de assinatura disponíveis: Plano Fornecedor Silver (destaque intermediário do portfólio na listagem, selo de fornecedor verificado e acesso a relatórios básicos de visualizações) e Plano Fornecedor Gold (destaque prioritário do portfólio na listagem, selo de fornecedor premium, acesso a relatórios completos de visualizações e contatos recebidos e suporte dedicado).</w:t>
      </w:r>
    </w:p>
    <w:p w:rsidR="00DB4BCB" w:rsidRDefault="00B53386">
      <w:pPr>
        <w:pStyle w:val="PargrafodaLista"/>
        <w:numPr>
          <w:ilvl w:val="0"/>
          <w:numId w:val="40"/>
        </w:numPr>
        <w:spacing w:line="360" w:lineRule="auto"/>
        <w:jc w:val="both"/>
      </w:pPr>
      <w:r>
        <w:t>Para cada plano, o sistema exibe: nome do plano, descrição dos benefícios incluídos e valor mensal.</w:t>
      </w:r>
    </w:p>
    <w:p w:rsidR="00DB4BCB" w:rsidRDefault="00B53386">
      <w:pPr>
        <w:pStyle w:val="PargrafodaLista"/>
        <w:numPr>
          <w:ilvl w:val="0"/>
          <w:numId w:val="40"/>
        </w:numPr>
        <w:spacing w:line="360" w:lineRule="auto"/>
        <w:jc w:val="both"/>
      </w:pPr>
      <w:r>
        <w:t>O fornecedor compara os planos e, caso decida contratar, aciona a opção correspondente, dando início ao fluxo de contratação (CU13).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CU13 – CONTRATAR PLANO DE ASSINATURA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fornecedor está autenticado na plataforma, visualizou os planos disponíveis (CU12) e não possui assinatura ativa.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A assinatura é registrada, o status do fornecedor é atualizado para o plano contratado (Silver ou Gold) e os benefícios correspondentes são ativados imediatamente.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 xml:space="preserve">O fornecedor seleciona o plano desejado (Silver ou Gold) na tela de planos (CU12).</w:t>
      </w:r>
    </w:p>
    <w:p w:rsidR="00DB4BCB" w:rsidRDefault="00B53386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>O sistema exibe o resumo do plano selecionado, com nome, benefícios e valor mensal, e solicita confirmação da contratação.</w:t>
      </w:r>
    </w:p>
    <w:p w:rsidR="00DB4BCB" w:rsidRDefault="00B53386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>O fornecedor confirma a contratação.</w:t>
      </w:r>
    </w:p>
    <w:p w:rsidR="00DB4BCB" w:rsidRDefault="00B53386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 xml:space="preserve">O sistema registra a assinatura com a data de início e a data de vencimento, atualiza o status do fornecedor e ativa os benefícios do plano contratado.</w:t>
      </w:r>
    </w:p>
    <w:p w:rsidR="00DB4BCB" w:rsidRDefault="00B53386">
      <w:pPr>
        <w:pStyle w:val="PargrafodaLista"/>
        <w:numPr>
          <w:ilvl w:val="0"/>
          <w:numId w:val="41"/>
        </w:numPr>
        <w:spacing w:line="360" w:lineRule="auto"/>
        <w:jc w:val="both"/>
      </w:pPr>
      <w:r>
        <w:t>O sistema exibe confirmação da contratação ao fornecedor, informando o plano ativo e a data de vencimento.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Gerenciar assinatura ativa</w:t>
      </w:r>
    </w:p>
    <w:p w:rsidR="00DB4BCB" w:rsidRDefault="00B53386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 xml:space="preserve">O fornecedor com assinatura ativa acessa a área de planos no painel de perfil.</w:t>
      </w:r>
    </w:p>
    <w:p w:rsidR="00DB4BCB" w:rsidRDefault="00B53386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>O sistema exibe os detalhes da assinatura atual: plano contratado (Silver ou Gold), data de início, data de vencimento e status atual (ativa ou suspensa).</w:t>
      </w:r>
    </w:p>
    <w:p w:rsidR="00DB4BCB" w:rsidRDefault="00B53386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 xml:space="preserve">O fornecedor seleciona a opção de cancelar a assinatura.</w:t>
      </w:r>
    </w:p>
    <w:p w:rsidR="00DB4BCB" w:rsidRDefault="00B53386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>O sistema solicita confirmação do cancelamento, informando que os benefícios permanecem ativos até o fim do período vigente.</w:t>
      </w:r>
    </w:p>
    <w:p w:rsidR="00DB4BCB" w:rsidRDefault="00B53386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>O fornecedor confirma.</w:t>
      </w:r>
    </w:p>
    <w:p w:rsidR="00DB4BCB" w:rsidRDefault="00B53386">
      <w:pPr>
        <w:pStyle w:val="PargrafodaLista"/>
        <w:numPr>
          <w:ilvl w:val="0"/>
          <w:numId w:val="42"/>
        </w:numPr>
        <w:spacing w:line="360" w:lineRule="auto"/>
        <w:jc w:val="both"/>
      </w:pPr>
      <w:r>
        <w:t xml:space="preserve">O sistema registra o cancelamento e encerra a assinatura ao final do período vigente, revertendo o status do fornecedor ao plano gratuito.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CU14 – DENUNCIAR CONTEÚDO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usuário (comerciante ou fornecedor) está autenticado na plataforma e está acessando um portfólio ou uma demanda publicada.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A denúncia é registrada e encaminhada ao painel administrativo para revisão pela equipe gestora. O conteúdo denunciado permanece visível até a conclusão da análise.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43"/>
        </w:numPr>
        <w:spacing w:line="360" w:lineRule="auto"/>
        <w:jc w:val="both"/>
      </w:pPr>
      <w:r>
        <w:t>O usuário autenticado acessa um portfólio ou uma demanda publicada.</w:t>
      </w:r>
    </w:p>
    <w:p w:rsidR="00DB4BCB" w:rsidRDefault="00B53386">
      <w:pPr>
        <w:pStyle w:val="PargrafodaLista"/>
        <w:numPr>
          <w:ilvl w:val="0"/>
          <w:numId w:val="43"/>
        </w:numPr>
        <w:spacing w:line="360" w:lineRule="auto"/>
        <w:jc w:val="both"/>
      </w:pPr>
      <w:r>
        <w:t xml:space="preserve">O usuário seleciona o botão de denúncia disponível no conteúdo.</w:t>
      </w:r>
    </w:p>
    <w:p w:rsidR="00DB4BCB" w:rsidRDefault="00B53386">
      <w:pPr>
        <w:pStyle w:val="PargrafodaLista"/>
        <w:numPr>
          <w:ilvl w:val="0"/>
          <w:numId w:val="43"/>
        </w:numPr>
        <w:spacing w:line="360" w:lineRule="auto"/>
        <w:jc w:val="both"/>
      </w:pPr>
      <w:r>
        <w:t>O sistema exibe o formulário de denúncia com campo de texto descritivo obrigatório e campo opcional para anexo de imagem como evidência.</w:t>
      </w:r>
    </w:p>
    <w:p w:rsidR="00DB4BCB" w:rsidRDefault="00B53386">
      <w:pPr>
        <w:pStyle w:val="PargrafodaLista"/>
        <w:numPr>
          <w:ilvl w:val="0"/>
          <w:numId w:val="43"/>
        </w:numPr>
        <w:spacing w:line="360" w:lineRule="auto"/>
        <w:jc w:val="both"/>
      </w:pPr>
      <w:r>
        <w:t>O usuário descreve o motivo da denúncia e, opcionalmente, anexa uma imagem, confirmando o envio.</w:t>
      </w:r>
    </w:p>
    <w:p w:rsidR="00DB4BCB" w:rsidRDefault="00B53386">
      <w:pPr>
        <w:pStyle w:val="PargrafodaLista"/>
        <w:numPr>
          <w:ilvl w:val="0"/>
          <w:numId w:val="43"/>
        </w:numPr>
        <w:spacing w:line="360" w:lineRule="auto"/>
        <w:jc w:val="both"/>
      </w:pPr>
      <w:r>
        <w:t>O sistema registra a denúncia com o identificador do conteúdo denunciado, a descrição e o anexo, caso presente, e a encaminha ao painel administrativo para revisão.</w:t>
      </w:r>
    </w:p>
    <w:p w:rsidR="00DB4BCB" w:rsidRDefault="00B53386">
      <w:pPr>
        <w:pStyle w:val="PargrafodaLista"/>
        <w:numPr>
          <w:ilvl w:val="0"/>
          <w:numId w:val="43"/>
        </w:numPr>
        <w:spacing w:line="360" w:lineRule="auto"/>
        <w:jc w:val="both"/>
      </w:pPr>
      <w:r>
        <w:t>O sistema exibe mensagem de confirmação ao usuário, informando que a denúncia foi recebida e será analisada pela equipe gestora.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44"/>
        </w:numPr>
        <w:spacing w:line="360" w:lineRule="auto"/>
        <w:jc w:val="both"/>
      </w:pPr>
      <w:r>
        <w:t>No passo 4, o campo de descrição está vazio.</w:t>
      </w:r>
    </w:p>
    <w:p w:rsidR="00DB4BCB" w:rsidRDefault="00B53386">
      <w:pPr>
        <w:pStyle w:val="PargrafodaLista"/>
        <w:numPr>
          <w:ilvl w:val="0"/>
          <w:numId w:val="44"/>
        </w:numPr>
        <w:spacing w:line="360" w:lineRule="auto"/>
        <w:jc w:val="both"/>
      </w:pPr>
      <w:r>
        <w:t>O sistema informa que a descrição é obrigatória para o envio da denúncia.</w:t>
      </w:r>
    </w:p>
    <w:p w:rsidR="00DB4BCB" w:rsidRDefault="00B53386">
      <w:pPr>
        <w:pStyle w:val="PargrafodaLista"/>
        <w:numPr>
          <w:ilvl w:val="0"/>
          <w:numId w:val="44"/>
        </w:numPr>
        <w:spacing w:line="360" w:lineRule="auto"/>
        <w:jc w:val="both"/>
      </w:pPr>
      <w:r>
        <w:t>Retorna ao passo 3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CU15 – EXCLUIR CONTA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usuário está autenticado na plataforma e possui conta ativa.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A conta e todos os dados pessoais associados são removidos permanentemente da plataforma, em conformidade com a LGPD. A sessão é encerrada e o usuário é redirecionado para a página inicial.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45"/>
        </w:numPr>
        <w:spacing w:line="360" w:lineRule="auto"/>
        <w:jc w:val="both"/>
      </w:pPr>
      <w:r>
        <w:t>O usuário autenticado acessa as configurações de conta no seu painel.</w:t>
      </w:r>
    </w:p>
    <w:p w:rsidR="00DB4BCB" w:rsidRDefault="00B53386">
      <w:pPr>
        <w:pStyle w:val="PargrafodaLista"/>
        <w:numPr>
          <w:ilvl w:val="0"/>
          <w:numId w:val="45"/>
        </w:numPr>
        <w:spacing w:line="360" w:lineRule="auto"/>
        <w:jc w:val="both"/>
      </w:pPr>
      <w:r>
        <w:t>O usuário seleciona a opção 'Excluir minha conta'.</w:t>
      </w:r>
    </w:p>
    <w:p w:rsidR="00DB4BCB" w:rsidRDefault="00B53386">
      <w:pPr>
        <w:pStyle w:val="PargrafodaLista"/>
        <w:numPr>
          <w:ilvl w:val="0"/>
          <w:numId w:val="45"/>
        </w:numPr>
        <w:spacing w:line="360" w:lineRule="auto"/>
        <w:jc w:val="both"/>
      </w:pPr>
      <w:r>
        <w:t xml:space="preserve">O sistema exibe mensagem de alerta informando que a exclusão é permanente e que todos os dados pessoais associados serão removidos, em conformidade com a LGPD.</w:t>
      </w:r>
    </w:p>
    <w:p w:rsidR="00DB4BCB" w:rsidRDefault="00B53386">
      <w:pPr>
        <w:pStyle w:val="PargrafodaLista"/>
        <w:numPr>
          <w:ilvl w:val="0"/>
          <w:numId w:val="45"/>
        </w:numPr>
        <w:spacing w:line="360" w:lineRule="auto"/>
        <w:jc w:val="both"/>
      </w:pPr>
      <w:r>
        <w:t>O sistema solicita confirmação por meio da senha atual do usuário.</w:t>
      </w:r>
    </w:p>
    <w:p w:rsidR="00DB4BCB" w:rsidRDefault="00B53386">
      <w:pPr>
        <w:pStyle w:val="PargrafodaLista"/>
        <w:numPr>
          <w:ilvl w:val="0"/>
          <w:numId w:val="45"/>
        </w:numPr>
        <w:spacing w:line="360" w:lineRule="auto"/>
        <w:jc w:val="both"/>
      </w:pPr>
      <w:r>
        <w:t>O usuário informa a senha atual e confirma a exclusão.</w:t>
      </w:r>
    </w:p>
    <w:p w:rsidR="00DB4BCB" w:rsidRDefault="00B53386">
      <w:pPr>
        <w:pStyle w:val="PargrafodaLista"/>
        <w:numPr>
          <w:ilvl w:val="0"/>
          <w:numId w:val="45"/>
        </w:numPr>
        <w:spacing w:line="360" w:lineRule="auto"/>
        <w:jc w:val="both"/>
      </w:pPr>
      <w:r>
        <w:t>O sistema valida a senha informada.</w:t>
      </w:r>
    </w:p>
    <w:p w:rsidR="00DB4BCB" w:rsidRDefault="00B53386">
      <w:pPr>
        <w:pStyle w:val="PargrafodaLista"/>
        <w:numPr>
          <w:ilvl w:val="0"/>
          <w:numId w:val="45"/>
        </w:numPr>
        <w:spacing w:line="360" w:lineRule="auto"/>
        <w:jc w:val="both"/>
      </w:pPr>
      <w:r>
        <w:t xml:space="preserve">O sistema executa a exclusão da conta e de todos os dados pessoais associados.</w:t>
      </w:r>
    </w:p>
    <w:p w:rsidR="00DB4BCB" w:rsidRDefault="00B53386">
      <w:pPr>
        <w:pStyle w:val="PargrafodaLista"/>
        <w:numPr>
          <w:ilvl w:val="0"/>
          <w:numId w:val="45"/>
        </w:numPr>
        <w:spacing w:line="360" w:lineRule="auto"/>
        <w:jc w:val="both"/>
      </w:pPr>
      <w:r>
        <w:t>O sistema encerra a sessão e redireciona o usuário para a página inicial com mensagem de confirmação.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</w:t>
      </w:r>
    </w:p>
    <w:p w:rsidR="00DB4BCB" w:rsidRDefault="00B53386">
      <w:pPr>
        <w:pStyle w:val="PargrafodaLista"/>
        <w:numPr>
          <w:ilvl w:val="0"/>
          <w:numId w:val="46"/>
        </w:numPr>
        <w:spacing w:line="360" w:lineRule="auto"/>
        <w:jc w:val="both"/>
      </w:pPr>
      <w:r>
        <w:t>No passo 3, o usuário decide não prosseguir com a exclusão.</w:t>
      </w:r>
    </w:p>
    <w:p w:rsidR="00DB4BCB" w:rsidRDefault="00B53386">
      <w:pPr>
        <w:pStyle w:val="PargrafodaLista"/>
        <w:numPr>
          <w:ilvl w:val="0"/>
          <w:numId w:val="46"/>
        </w:numPr>
        <w:spacing w:line="360" w:lineRule="auto"/>
        <w:jc w:val="both"/>
      </w:pPr>
      <w:r>
        <w:t>O sistema cancela a operação e retorna ao painel do usuário sem realizar nenhuma alteração.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47"/>
        </w:numPr>
        <w:spacing w:line="360" w:lineRule="auto"/>
        <w:jc w:val="both"/>
      </w:pPr>
      <w:r>
        <w:t>No passo 6, a senha informada está incorreta.</w:t>
      </w:r>
    </w:p>
    <w:p w:rsidR="00DB4BCB" w:rsidRDefault="00B53386">
      <w:pPr>
        <w:pStyle w:val="PargrafodaLista"/>
        <w:numPr>
          <w:ilvl w:val="0"/>
          <w:numId w:val="47"/>
        </w:numPr>
        <w:spacing w:line="360" w:lineRule="auto"/>
        <w:jc w:val="both"/>
      </w:pPr>
      <w:r>
        <w:t>O sistema informa que a senha está incorreta e não executa a exclusão.</w:t>
      </w:r>
    </w:p>
    <w:p w:rsidR="00DB4BCB" w:rsidRDefault="00B53386">
      <w:pPr>
        <w:pStyle w:val="PargrafodaLista"/>
        <w:numPr>
          <w:ilvl w:val="0"/>
          <w:numId w:val="47"/>
        </w:numPr>
        <w:spacing w:line="360" w:lineRule="auto"/>
        <w:jc w:val="both"/>
      </w:pPr>
      <w:r>
        <w:t>Retorna ao passo 4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 xml:space="preserve">CU16 – EDITAR DADOS CADASTRAIS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usuário está autenticado na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Os dados cadastrais do usuário são atualizados com as novas informações. O e-mail de acesso permanece inalterado.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48"/>
        </w:numPr>
        <w:spacing w:line="360" w:lineRule="auto"/>
        <w:jc w:val="both"/>
      </w:pPr>
      <w:r>
        <w:t>O usuário autenticado acessa as configurações de perfil no seu painel.</w:t>
      </w:r>
    </w:p>
    <w:p w:rsidR="00DB4BCB" w:rsidRDefault="00B53386">
      <w:pPr>
        <w:pStyle w:val="PargrafodaLista"/>
        <w:numPr>
          <w:ilvl w:val="0"/>
          <w:numId w:val="48"/>
        </w:numPr>
        <w:spacing w:line="360" w:lineRule="auto"/>
        <w:jc w:val="both"/>
      </w:pPr>
      <w:r>
        <w:t>O sistema exibe os dados cadastrais atuais editáveis: nome/razão social, CNPJ/CPF e dados de contato (telefone e/ou WhatsApp). O e-mail de acesso é exibido apenas para consulta e não pode ser alterado.</w:t>
      </w:r>
    </w:p>
    <w:p w:rsidR="00DB4BCB" w:rsidRDefault="00B53386">
      <w:pPr>
        <w:pStyle w:val="PargrafodaLista"/>
        <w:numPr>
          <w:ilvl w:val="0"/>
          <w:numId w:val="48"/>
        </w:numPr>
        <w:spacing w:line="360" w:lineRule="auto"/>
        <w:jc w:val="both"/>
      </w:pPr>
      <w:r>
        <w:t xml:space="preserve">O usuário altera os campos desejados.</w:t>
      </w:r>
    </w:p>
    <w:p w:rsidR="00DB4BCB" w:rsidRDefault="00B53386">
      <w:pPr>
        <w:pStyle w:val="PargrafodaLista"/>
        <w:numPr>
          <w:ilvl w:val="0"/>
          <w:numId w:val="48"/>
        </w:numPr>
        <w:spacing w:line="360" w:lineRule="auto"/>
        <w:jc w:val="both"/>
      </w:pPr>
      <w:r>
        <w:t>O usuário confirma as alterações.</w:t>
      </w:r>
    </w:p>
    <w:p w:rsidR="00DB4BCB" w:rsidRDefault="00B53386">
      <w:pPr>
        <w:pStyle w:val="PargrafodaLista"/>
        <w:numPr>
          <w:ilvl w:val="0"/>
          <w:numId w:val="48"/>
        </w:numPr>
        <w:spacing w:line="360" w:lineRule="auto"/>
        <w:jc w:val="both"/>
      </w:pPr>
      <w:r>
        <w:t>O sistema valida os dados informados.</w:t>
      </w:r>
    </w:p>
    <w:p w:rsidR="00DB4BCB" w:rsidRDefault="00B53386">
      <w:pPr>
        <w:pStyle w:val="PargrafodaLista"/>
        <w:numPr>
          <w:ilvl w:val="0"/>
          <w:numId w:val="48"/>
        </w:numPr>
        <w:spacing w:line="360" w:lineRule="auto"/>
        <w:jc w:val="both"/>
      </w:pPr>
      <w:r>
        <w:t>O sistema salva as alterações e exibe mensagem de sucesso.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</w:t>
      </w:r>
    </w:p>
    <w:p w:rsidR="00DB4BCB" w:rsidRDefault="00B53386">
      <w:pPr>
        <w:pStyle w:val="PargrafodaLista"/>
        <w:numPr>
          <w:ilvl w:val="0"/>
          <w:numId w:val="49"/>
        </w:numPr>
        <w:spacing w:line="360" w:lineRule="auto"/>
        <w:jc w:val="both"/>
      </w:pPr>
      <w:r>
        <w:t>No passo 4, o usuário deseja descartar as alterações.</w:t>
      </w:r>
    </w:p>
    <w:p w:rsidR="00DB4BCB" w:rsidRDefault="00B53386">
      <w:pPr>
        <w:pStyle w:val="PargrafodaLista"/>
        <w:numPr>
          <w:ilvl w:val="0"/>
          <w:numId w:val="49"/>
        </w:numPr>
        <w:spacing w:line="360" w:lineRule="auto"/>
        <w:jc w:val="both"/>
      </w:pPr>
      <w:r>
        <w:t xml:space="preserve">O sistema retorna à exibição dos dados originais sem salvar nenhuma modificação.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50"/>
        </w:numPr>
        <w:spacing w:line="360" w:lineRule="auto"/>
        <w:jc w:val="both"/>
      </w:pPr>
      <w:r>
        <w:t>No passo 5, campos obrigatórios estão ausentes ou com formato inválido.</w:t>
      </w:r>
    </w:p>
    <w:p w:rsidR="00DB4BCB" w:rsidRDefault="00B53386">
      <w:pPr>
        <w:pStyle w:val="PargrafodaLista"/>
        <w:numPr>
          <w:ilvl w:val="0"/>
          <w:numId w:val="50"/>
        </w:numPr>
        <w:spacing w:line="360" w:lineRule="auto"/>
        <w:jc w:val="both"/>
      </w:pPr>
      <w:r>
        <w:t>O sistema destaca os campos com erro e descreve o problema em cada um.</w:t>
      </w:r>
    </w:p>
    <w:p w:rsidR="00DB4BCB" w:rsidRDefault="00B53386">
      <w:pPr>
        <w:pStyle w:val="PargrafodaLista"/>
        <w:numPr>
          <w:ilvl w:val="0"/>
          <w:numId w:val="50"/>
        </w:numPr>
        <w:spacing w:line="360" w:lineRule="auto"/>
        <w:jc w:val="both"/>
      </w:pPr>
      <w:r>
        <w:t>Retorna ao passo 3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 xml:space="preserve">CU17 – VISUALIZAR TUTORIAL E ONBOARDING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usuário concluiu o cadastro (CU01) e está sendo redirecionado pela primeira vez para a plataforma, ou acessa o tutorial voluntariamente pelo painel.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 xml:space="preserve">O sistema registra que o usuário concluiu ou ignorou o tutorial, de modo que o fluxo de onboarding não seja reexibido automaticamente em acessos subsequentes. O usuário é redirecionado para o painel correspondente ao seu perfil.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51"/>
        </w:numPr>
        <w:spacing w:line="360" w:lineRule="auto"/>
        <w:jc w:val="both"/>
      </w:pPr>
      <w:r>
        <w:t xml:space="preserve">Após concluir o cadastro (CU01), o sistema redireciona automaticamente o novo usuário para o tutorial integrado de onboarding.</w:t>
      </w:r>
    </w:p>
    <w:p w:rsidR="00DB4BCB" w:rsidRDefault="00B53386">
      <w:pPr>
        <w:pStyle w:val="PargrafodaLista"/>
        <w:numPr>
          <w:ilvl w:val="0"/>
          <w:numId w:val="51"/>
        </w:numPr>
        <w:spacing w:line="360" w:lineRule="auto"/>
        <w:jc w:val="both"/>
      </w:pPr>
      <w:r>
        <w:t>O sistema apresenta o tutorial interativo incorporado ao próprio fluxo do site, orientando o usuário sobre as funcionalidades principais da plataforma de acordo com o perfil selecionado (Fornecedor ou Comerciante).</w:t>
      </w:r>
    </w:p>
    <w:p w:rsidR="00DB4BCB" w:rsidRDefault="00B53386">
      <w:pPr>
        <w:pStyle w:val="PargrafodaLista"/>
        <w:numPr>
          <w:ilvl w:val="0"/>
          <w:numId w:val="51"/>
        </w:numPr>
        <w:spacing w:line="360" w:lineRule="auto"/>
        <w:jc w:val="both"/>
      </w:pPr>
      <w:r>
        <w:t>O usuário navega pelas etapas do tutorial, podendo avançar ou retornar entre elas.</w:t>
      </w:r>
    </w:p>
    <w:p w:rsidR="00DB4BCB" w:rsidRDefault="00B53386">
      <w:pPr>
        <w:pStyle w:val="PargrafodaLista"/>
        <w:numPr>
          <w:ilvl w:val="0"/>
          <w:numId w:val="51"/>
        </w:numPr>
        <w:spacing w:line="360" w:lineRule="auto"/>
        <w:jc w:val="both"/>
      </w:pPr>
      <w:r>
        <w:t>Ao concluir todas as etapas, o sistema registra a conclusão do tutorial e redireciona o usuário para o painel correspondente ao seu perfil.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Ignorar tutorial</w:t>
      </w:r>
    </w:p>
    <w:p w:rsidR="00DB4BCB" w:rsidRDefault="00B53386">
      <w:pPr>
        <w:pStyle w:val="PargrafodaLista"/>
        <w:numPr>
          <w:ilvl w:val="0"/>
          <w:numId w:val="52"/>
        </w:numPr>
        <w:spacing w:line="360" w:lineRule="auto"/>
        <w:jc w:val="both"/>
      </w:pPr>
      <w:r>
        <w:t>Em qualquer etapa do tutorial, o usuário opta por pular o onboarding.</w:t>
      </w:r>
    </w:p>
    <w:p w:rsidR="00DB4BCB" w:rsidRDefault="00B53386">
      <w:pPr>
        <w:pStyle w:val="PargrafodaLista"/>
        <w:numPr>
          <w:ilvl w:val="0"/>
          <w:numId w:val="52"/>
        </w:numPr>
        <w:spacing w:line="360" w:lineRule="auto"/>
        <w:jc w:val="both"/>
      </w:pPr>
      <w:r>
        <w:t>O sistema registra que o tutorial foi ignorado, impedindo sua reexibição automática em acessos futuros, e redireciona o usuário para o painel correspondente ao seu perfil.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CU18 – VISUALIZAR FAQ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Nenhuma. O acesso à seção de FAQ é público e não requer autenticação.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 usuário consultou a resposta para a dúvida de interesse e retornou à navegação na plataforma.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53"/>
        </w:numPr>
        <w:spacing w:line="360" w:lineRule="auto"/>
        <w:jc w:val="both"/>
      </w:pPr>
      <w:r>
        <w:t>O usuário (visitante, comerciante ou fornecedor) acessa a seção de Perguntas Frequentes da plataforma.</w:t>
      </w:r>
    </w:p>
    <w:p w:rsidR="00DB4BCB" w:rsidRDefault="00B53386">
      <w:pPr>
        <w:pStyle w:val="PargrafodaLista"/>
        <w:numPr>
          <w:ilvl w:val="0"/>
          <w:numId w:val="53"/>
        </w:numPr>
        <w:spacing w:line="360" w:lineRule="auto"/>
        <w:jc w:val="both"/>
      </w:pPr>
      <w:r>
        <w:t>O sistema exibe as perguntas e respostas organizadas por categorias temáticas.</w:t>
      </w:r>
    </w:p>
    <w:p w:rsidR="00DB4BCB" w:rsidRDefault="00B53386">
      <w:pPr>
        <w:pStyle w:val="PargrafodaLista"/>
        <w:numPr>
          <w:ilvl w:val="0"/>
          <w:numId w:val="53"/>
        </w:numPr>
        <w:spacing w:line="360" w:lineRule="auto"/>
        <w:jc w:val="both"/>
      </w:pPr>
      <w:r>
        <w:t xml:space="preserve">O usuário localiza a dúvida de interesse e a expande para ler a resposta completa.</w:t>
      </w:r>
    </w:p>
    <w:p w:rsidR="00DB4BCB" w:rsidRDefault="00B53386">
      <w:pPr>
        <w:pStyle w:val="PargrafodaLista"/>
        <w:numPr>
          <w:ilvl w:val="0"/>
          <w:numId w:val="53"/>
        </w:numPr>
        <w:spacing w:line="360" w:lineRule="auto"/>
        <w:jc w:val="both"/>
      </w:pPr>
      <w:r>
        <w:t>O usuário conclui a consulta e retorna à navegação na plataforma.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CU19 – ACESSAR CANAL DE SUPORTE INTERNO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usuário está autenticado na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 xml:space="preserve">A solicitação de suporte é registrada e encaminhada à equipe gestora. O usuário recebe confirmação do recebimento e pode acompanhar o andamento pelo canal indicado.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54"/>
        </w:numPr>
        <w:spacing w:line="360" w:lineRule="auto"/>
        <w:jc w:val="both"/>
      </w:pPr>
      <w:r>
        <w:t>O usuário autenticado (comerciante ou fornecedor) acessa o canal de suporte interno disponível na plataforma.</w:t>
      </w:r>
    </w:p>
    <w:p w:rsidR="00DB4BCB" w:rsidRDefault="00B53386">
      <w:pPr>
        <w:pStyle w:val="PargrafodaLista"/>
        <w:numPr>
          <w:ilvl w:val="0"/>
          <w:numId w:val="54"/>
        </w:numPr>
        <w:spacing w:line="360" w:lineRule="auto"/>
        <w:jc w:val="both"/>
      </w:pPr>
      <w:r>
        <w:t>O sistema exibe o formulário de contato com os campos: assunto, descrição do problema ou dúvida e campo opcional para anexo de evidência.</w:t>
      </w:r>
    </w:p>
    <w:p w:rsidR="00DB4BCB" w:rsidRDefault="00B53386">
      <w:pPr>
        <w:pStyle w:val="PargrafodaLista"/>
        <w:numPr>
          <w:ilvl w:val="0"/>
          <w:numId w:val="54"/>
        </w:numPr>
        <w:spacing w:line="360" w:lineRule="auto"/>
        <w:jc w:val="both"/>
      </w:pPr>
      <w:r>
        <w:t>O usuário preenche o assunto, descreve o problema ou dúvida e, opcionalmente, anexa uma evidência.</w:t>
      </w:r>
    </w:p>
    <w:p w:rsidR="00DB4BCB" w:rsidRDefault="00B53386">
      <w:pPr>
        <w:pStyle w:val="PargrafodaLista"/>
        <w:numPr>
          <w:ilvl w:val="0"/>
          <w:numId w:val="54"/>
        </w:numPr>
        <w:spacing w:line="360" w:lineRule="auto"/>
        <w:jc w:val="both"/>
      </w:pPr>
      <w:r>
        <w:t>O usuário confirma o envio da solicitação.</w:t>
      </w:r>
    </w:p>
    <w:p w:rsidR="00DB4BCB" w:rsidRDefault="00B53386">
      <w:pPr>
        <w:pStyle w:val="PargrafodaLista"/>
        <w:numPr>
          <w:ilvl w:val="0"/>
          <w:numId w:val="54"/>
        </w:numPr>
        <w:spacing w:line="360" w:lineRule="auto"/>
        <w:jc w:val="both"/>
      </w:pPr>
      <w:r>
        <w:t>O sistema valida os campos obrigatórios, registra a solicitação vinculando-a ao perfil do usuário e a encaminha à equipe gestora.</w:t>
      </w:r>
    </w:p>
    <w:p w:rsidR="00DB4BCB" w:rsidRDefault="00B53386">
      <w:pPr>
        <w:pStyle w:val="PargrafodaLista"/>
        <w:numPr>
          <w:ilvl w:val="0"/>
          <w:numId w:val="54"/>
        </w:numPr>
        <w:spacing w:line="360" w:lineRule="auto"/>
        <w:jc w:val="both"/>
      </w:pPr>
      <w:r>
        <w:t>O sistema exibe mensagem de confirmação informando que a solicitação foi recebida e que a equipe entrará em contato.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 xml:space="preserve">Fluxo de Exceção E1</w:t>
      </w:r>
    </w:p>
    <w:p w:rsidR="00DB4BCB" w:rsidRDefault="00B53386">
      <w:pPr>
        <w:pStyle w:val="PargrafodaLista"/>
        <w:numPr>
          <w:ilvl w:val="0"/>
          <w:numId w:val="55"/>
        </w:numPr>
        <w:spacing w:line="360" w:lineRule="auto"/>
        <w:jc w:val="both"/>
      </w:pPr>
      <w:r>
        <w:t>No passo 5, os campos obrigatórios (assunto ou descrição) estão vazios.</w:t>
      </w:r>
    </w:p>
    <w:p w:rsidR="00DB4BCB" w:rsidRDefault="00B53386">
      <w:pPr>
        <w:pStyle w:val="PargrafodaLista"/>
        <w:numPr>
          <w:ilvl w:val="0"/>
          <w:numId w:val="55"/>
        </w:numPr>
        <w:spacing w:line="360" w:lineRule="auto"/>
        <w:jc w:val="both"/>
      </w:pPr>
      <w:r>
        <w:t>O sistema informa que os campos são obrigatórios para o envio da solicitação.</w:t>
      </w:r>
    </w:p>
    <w:p w:rsidR="00DB4BCB" w:rsidRDefault="00B53386">
      <w:pPr>
        <w:pStyle w:val="PargrafodaLista"/>
        <w:numPr>
          <w:ilvl w:val="0"/>
          <w:numId w:val="55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CU20 – GERENCIAR CATEGORIAS DE INSUMO (ADMINISTRADOR)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administrador está autenticado no painel administrativo da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 xml:space="preserve">As categorias de insumo são atualizadas conforme a ação realizada (cadastro, edição ou exclusão), e a listagem disponível para fornecedores e comerciantes é atualizada imediatamente.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 — Visualizar e cadastrar categoria</w:t>
      </w:r>
    </w:p>
    <w:p w:rsidR="00DB4BCB" w:rsidRDefault="00B53386">
      <w:pPr>
        <w:pStyle w:val="PargrafodaLista"/>
        <w:numPr>
          <w:ilvl w:val="0"/>
          <w:numId w:val="56"/>
        </w:numPr>
        <w:spacing w:line="360" w:lineRule="auto"/>
        <w:jc w:val="both"/>
      </w:pPr>
      <w:r>
        <w:t>O administrador acessa a área de gerenciamento de categorias no painel administrativo.</w:t>
      </w:r>
    </w:p>
    <w:p w:rsidR="00DB4BCB" w:rsidRDefault="00B53386">
      <w:pPr>
        <w:pStyle w:val="PargrafodaLista"/>
        <w:numPr>
          <w:ilvl w:val="0"/>
          <w:numId w:val="56"/>
        </w:numPr>
        <w:spacing w:line="360" w:lineRule="auto"/>
        <w:jc w:val="both"/>
      </w:pPr>
      <w:r>
        <w:t>O sistema exibe as categorias já cadastradas com nome e status de cada uma (ativa ou inativa), além da opção de adicionar nova categoria.</w:t>
      </w:r>
    </w:p>
    <w:p w:rsidR="00DB4BCB" w:rsidRDefault="00B53386">
      <w:pPr>
        <w:pStyle w:val="PargrafodaLista"/>
        <w:numPr>
          <w:ilvl w:val="0"/>
          <w:numId w:val="56"/>
        </w:numPr>
        <w:spacing w:line="360" w:lineRule="auto"/>
        <w:jc w:val="both"/>
      </w:pPr>
      <w:r>
        <w:t>O administrador seleciona a opção de nova categoria.</w:t>
      </w:r>
    </w:p>
    <w:p w:rsidR="00DB4BCB" w:rsidRDefault="00B53386">
      <w:pPr>
        <w:pStyle w:val="PargrafodaLista"/>
        <w:numPr>
          <w:ilvl w:val="0"/>
          <w:numId w:val="56"/>
        </w:numPr>
        <w:spacing w:line="360" w:lineRule="auto"/>
        <w:jc w:val="both"/>
      </w:pPr>
      <w:r>
        <w:t>O sistema exibe o formulário com o campo de nome da categoria.</w:t>
      </w:r>
    </w:p>
    <w:p w:rsidR="00DB4BCB" w:rsidRDefault="00B53386">
      <w:pPr>
        <w:pStyle w:val="PargrafodaLista"/>
        <w:numPr>
          <w:ilvl w:val="0"/>
          <w:numId w:val="56"/>
        </w:numPr>
        <w:spacing w:line="360" w:lineRule="auto"/>
        <w:jc w:val="both"/>
      </w:pPr>
      <w:r>
        <w:t>O administrador preenche o nome e confirma.</w:t>
      </w:r>
    </w:p>
    <w:p w:rsidR="00DB4BCB" w:rsidRDefault="00B53386">
      <w:pPr>
        <w:pStyle w:val="PargrafodaLista"/>
        <w:numPr>
          <w:ilvl w:val="0"/>
          <w:numId w:val="56"/>
        </w:numPr>
        <w:spacing w:line="360" w:lineRule="auto"/>
        <w:jc w:val="both"/>
      </w:pPr>
      <w:r>
        <w:t xml:space="preserve">O sistema valida o nome, garantindo que não há duplicidade, e registra a nova categoria como ativa na plataforma.</w:t>
      </w:r>
    </w:p>
    <w:p w:rsidR="00DB4BCB" w:rsidRDefault="00B53386">
      <w:pPr>
        <w:pStyle w:val="PargrafodaLista"/>
        <w:numPr>
          <w:ilvl w:val="0"/>
          <w:numId w:val="56"/>
        </w:numPr>
        <w:spacing w:line="360" w:lineRule="auto"/>
        <w:jc w:val="both"/>
      </w:pPr>
      <w:r>
        <w:t>O sistema exibe a listagem atualizada de categorias.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Editar categoria</w:t>
      </w:r>
    </w:p>
    <w:p w:rsidR="00DB4BCB" w:rsidRDefault="00B53386">
      <w:pPr>
        <w:pStyle w:val="PargrafodaLista"/>
        <w:numPr>
          <w:ilvl w:val="0"/>
          <w:numId w:val="57"/>
        </w:numPr>
        <w:spacing w:line="360" w:lineRule="auto"/>
        <w:jc w:val="both"/>
      </w:pPr>
      <w:r>
        <w:t>O administrador seleciona uma categoria existente para edição.</w:t>
      </w:r>
    </w:p>
    <w:p w:rsidR="00DB4BCB" w:rsidRDefault="00B53386">
      <w:pPr>
        <w:pStyle w:val="PargrafodaLista"/>
        <w:numPr>
          <w:ilvl w:val="0"/>
          <w:numId w:val="57"/>
        </w:numPr>
        <w:spacing w:line="360" w:lineRule="auto"/>
        <w:jc w:val="both"/>
      </w:pPr>
      <w:r>
        <w:t>O sistema exibe o formulário preenchido com os dados atuais.</w:t>
      </w:r>
    </w:p>
    <w:p w:rsidR="00DB4BCB" w:rsidRDefault="00B53386">
      <w:pPr>
        <w:pStyle w:val="PargrafodaLista"/>
        <w:numPr>
          <w:ilvl w:val="0"/>
          <w:numId w:val="57"/>
        </w:numPr>
        <w:spacing w:line="360" w:lineRule="auto"/>
        <w:jc w:val="both"/>
      </w:pPr>
      <w:r>
        <w:t>O administrador altera o nome e confirma.</w:t>
      </w:r>
    </w:p>
    <w:p w:rsidR="00DB4BCB" w:rsidRDefault="00B53386">
      <w:pPr>
        <w:pStyle w:val="PargrafodaLista"/>
        <w:numPr>
          <w:ilvl w:val="0"/>
          <w:numId w:val="57"/>
        </w:numPr>
        <w:spacing w:line="360" w:lineRule="auto"/>
        <w:jc w:val="both"/>
      </w:pPr>
      <w:r>
        <w:t>O sistema valida o novo nome, salva a alteração e atualiza a exibição na plataforma para todos os usuários.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A2 — Excluir categoria</w:t>
      </w:r>
    </w:p>
    <w:p w:rsidR="00DB4BCB" w:rsidRDefault="00B53386">
      <w:pPr>
        <w:pStyle w:val="PargrafodaLista"/>
        <w:numPr>
          <w:ilvl w:val="0"/>
          <w:numId w:val="58"/>
        </w:numPr>
        <w:spacing w:line="360" w:lineRule="auto"/>
        <w:jc w:val="both"/>
      </w:pPr>
      <w:r>
        <w:t xml:space="preserve">O administrador seleciona a opção de excluir uma categoria.</w:t>
      </w:r>
    </w:p>
    <w:p w:rsidR="00DB4BCB" w:rsidRDefault="00B53386">
      <w:pPr>
        <w:pStyle w:val="PargrafodaLista"/>
        <w:numPr>
          <w:ilvl w:val="0"/>
          <w:numId w:val="58"/>
        </w:numPr>
        <w:spacing w:line="360" w:lineRule="auto"/>
        <w:jc w:val="both"/>
      </w:pPr>
      <w:r>
        <w:t>O sistema verifica se há produtos vinculados à categoria selecionada.</w:t>
      </w:r>
    </w:p>
    <w:p w:rsidR="00DB4BCB" w:rsidRDefault="00B53386">
      <w:pPr>
        <w:pStyle w:val="PargrafodaLista"/>
        <w:numPr>
          <w:ilvl w:val="0"/>
          <w:numId w:val="58"/>
        </w:numPr>
        <w:spacing w:line="360" w:lineRule="auto"/>
        <w:jc w:val="both"/>
      </w:pPr>
      <w:r>
        <w:t>Não havendo produtos vinculados, o sistema solicita confirmação da exclusão.</w:t>
      </w:r>
    </w:p>
    <w:p w:rsidR="00DB4BCB" w:rsidRDefault="00B53386">
      <w:pPr>
        <w:pStyle w:val="PargrafodaLista"/>
        <w:numPr>
          <w:ilvl w:val="0"/>
          <w:numId w:val="58"/>
        </w:numPr>
        <w:spacing w:line="360" w:lineRule="auto"/>
        <w:jc w:val="both"/>
      </w:pPr>
      <w:r>
        <w:t>O administrador confirma.</w:t>
      </w:r>
    </w:p>
    <w:p w:rsidR="00DB4BCB" w:rsidRDefault="00B53386">
      <w:pPr>
        <w:pStyle w:val="PargrafodaLista"/>
        <w:numPr>
          <w:ilvl w:val="0"/>
          <w:numId w:val="58"/>
        </w:numPr>
        <w:spacing w:line="360" w:lineRule="auto"/>
        <w:jc w:val="both"/>
      </w:pPr>
      <w:r>
        <w:t xml:space="preserve">O sistema remove a categoria da plataforma e a exclui das opções disponíveis para os usuários.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59"/>
        </w:numPr>
        <w:spacing w:line="360" w:lineRule="auto"/>
        <w:jc w:val="both"/>
      </w:pPr>
      <w:r>
        <w:t>No passo 6 do fluxo principal, o nome informado já existe.</w:t>
      </w:r>
    </w:p>
    <w:p w:rsidR="00DB4BCB" w:rsidRDefault="00B53386">
      <w:pPr>
        <w:pStyle w:val="PargrafodaLista"/>
        <w:numPr>
          <w:ilvl w:val="0"/>
          <w:numId w:val="59"/>
        </w:numPr>
        <w:spacing w:line="360" w:lineRule="auto"/>
        <w:jc w:val="both"/>
      </w:pPr>
      <w:r>
        <w:t>O sistema informa a duplicidade e solicita que o administrador informe um nome diferente.</w:t>
      </w:r>
    </w:p>
    <w:p w:rsidR="00DB4BCB" w:rsidRDefault="00B53386">
      <w:pPr>
        <w:pStyle w:val="PargrafodaLista"/>
        <w:numPr>
          <w:ilvl w:val="0"/>
          <w:numId w:val="59"/>
        </w:numPr>
        <w:spacing w:line="360" w:lineRule="auto"/>
        <w:jc w:val="both"/>
      </w:pPr>
      <w:r>
        <w:t>Retorna ao passo 4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 xml:space="preserve">Fluxo de Exceção E2</w:t>
      </w:r>
    </w:p>
    <w:p w:rsidR="00DB4BCB" w:rsidRDefault="00B53386">
      <w:pPr>
        <w:pStyle w:val="PargrafodaLista"/>
        <w:numPr>
          <w:ilvl w:val="0"/>
          <w:numId w:val="60"/>
        </w:numPr>
        <w:spacing w:line="360" w:lineRule="auto"/>
        <w:jc w:val="both"/>
      </w:pPr>
      <w:r>
        <w:t>No fluxo alternativo A2, o sistema identifica que há produtos vinculados à categoria que o administrador tenta excluir.</w:t>
      </w:r>
    </w:p>
    <w:p w:rsidR="00DB4BCB" w:rsidRDefault="00B53386">
      <w:pPr>
        <w:pStyle w:val="PargrafodaLista"/>
        <w:numPr>
          <w:ilvl w:val="0"/>
          <w:numId w:val="60"/>
        </w:numPr>
        <w:spacing w:line="360" w:lineRule="auto"/>
        <w:jc w:val="both"/>
      </w:pPr>
      <w:r>
        <w:t xml:space="preserve">O sistema informa que a categoria não pode ser excluída enquanto houver produtos a ela associados e orienta o administrador a desvincular os produtos antes de prosseguir.</w:t>
      </w:r>
    </w:p>
    <w:p w:rsidR="00DB4BCB" w:rsidRDefault="00B53386">
      <w:pPr>
        <w:pStyle w:val="PargrafodaLista"/>
        <w:numPr>
          <w:ilvl w:val="0"/>
          <w:numId w:val="60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CU21 – CONSULTAR LOG DE AUDITORIA (ADMINISTRADOR)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administrador está autenticado no painel administrativo e há registros de alterações armazenados no log.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 administrador consultou os registros de interesse para fins de rastreabilidade ou suporte à moderação. Nenhuma alteração é realizada no log durante a consulta.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61"/>
        </w:numPr>
        <w:spacing w:line="360" w:lineRule="auto"/>
        <w:jc w:val="both"/>
      </w:pPr>
      <w:r>
        <w:t>O administrador acessa a área de log de auditoria no painel administrativo.</w:t>
      </w:r>
    </w:p>
    <w:p w:rsidR="00DB4BCB" w:rsidRDefault="00B53386">
      <w:pPr>
        <w:pStyle w:val="PargrafodaLista"/>
        <w:numPr>
          <w:ilvl w:val="0"/>
          <w:numId w:val="61"/>
        </w:numPr>
        <w:spacing w:line="360" w:lineRule="auto"/>
        <w:jc w:val="both"/>
      </w:pPr>
      <w:r>
        <w:t>O sistema exibe o histórico de alterações registradas, contendo: data e hora, usuário responsável, modelo afetado e conteúdo anterior à alteração.</w:t>
      </w:r>
    </w:p>
    <w:p w:rsidR="00DB4BCB" w:rsidRDefault="00B53386">
      <w:pPr>
        <w:pStyle w:val="PargrafodaLista"/>
        <w:numPr>
          <w:ilvl w:val="0"/>
          <w:numId w:val="61"/>
        </w:numPr>
        <w:spacing w:line="360" w:lineRule="auto"/>
        <w:jc w:val="both"/>
      </w:pPr>
      <w:r>
        <w:t xml:space="preserve">O administrador aplica filtros disponíveis (por usuário, por modelo ou por período) para localizar registros específicos.</w:t>
      </w:r>
    </w:p>
    <w:p w:rsidR="00DB4BCB" w:rsidRDefault="00B53386">
      <w:pPr>
        <w:pStyle w:val="PargrafodaLista"/>
        <w:numPr>
          <w:ilvl w:val="0"/>
          <w:numId w:val="61"/>
        </w:numPr>
        <w:spacing w:line="360" w:lineRule="auto"/>
        <w:jc w:val="both"/>
      </w:pPr>
      <w:r>
        <w:t>O sistema atualiza a listagem conforme os filtros aplicados.</w:t>
      </w:r>
    </w:p>
    <w:p w:rsidR="00DB4BCB" w:rsidRDefault="00B53386">
      <w:pPr>
        <w:pStyle w:val="PargrafodaLista"/>
        <w:numPr>
          <w:ilvl w:val="0"/>
          <w:numId w:val="61"/>
        </w:numPr>
        <w:spacing w:line="360" w:lineRule="auto"/>
        <w:jc w:val="both"/>
      </w:pPr>
      <w:r>
        <w:t>O administrador consulta o registro de interesse para fins de rastreabilidade ou suporte à moderação.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de Exceção E1</w:t>
      </w:r>
    </w:p>
    <w:p w:rsidR="00DB4BCB" w:rsidRDefault="00B53386">
      <w:pPr>
        <w:pStyle w:val="PargrafodaLista"/>
        <w:numPr>
          <w:ilvl w:val="0"/>
          <w:numId w:val="62"/>
        </w:numPr>
        <w:spacing w:line="360" w:lineRule="auto"/>
        <w:jc w:val="both"/>
      </w:pPr>
      <w:r>
        <w:t xml:space="preserve">No passo 4, nenhum registro corresponde aos filtros aplicados.</w:t>
      </w:r>
    </w:p>
    <w:p w:rsidR="00DB4BCB" w:rsidRDefault="00B53386">
      <w:pPr>
        <w:pStyle w:val="PargrafodaLista"/>
        <w:numPr>
          <w:ilvl w:val="0"/>
          <w:numId w:val="62"/>
        </w:numPr>
        <w:spacing w:line="360" w:lineRule="auto"/>
        <w:jc w:val="both"/>
      </w:pPr>
      <w:r>
        <w:t>O sistema informa que não há resultados para os filtros selecionados.</w:t>
      </w:r>
    </w:p>
    <w:p w:rsidR="00DB4BCB" w:rsidRDefault="00B53386">
      <w:pPr>
        <w:pStyle w:val="PargrafodaLista"/>
        <w:numPr>
          <w:ilvl w:val="0"/>
          <w:numId w:val="62"/>
        </w:numPr>
        <w:spacing w:line="360" w:lineRule="auto"/>
        <w:jc w:val="both"/>
      </w:pPr>
      <w:r>
        <w:t>Retorna ao passo 2 do fluxo principal.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CU22 – MODERAR DENÚNCIAS E AVALIAÇÕES (ADMINISTRADOR)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administrador está autenticado no painel administrativo e há denúncias ou avaliações pendentes de revisão.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A decisão do administrador é registrada, o status da denúncia ou avaliação é atualizado na plataforma e, se aplicável, a conta do usuário infrator é suspensa.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 — Revisão de denúncia</w:t>
      </w:r>
    </w:p>
    <w:p w:rsidR="00DB4BCB" w:rsidRDefault="00B53386">
      <w:pPr>
        <w:pStyle w:val="PargrafodaLista"/>
        <w:numPr>
          <w:ilvl w:val="0"/>
          <w:numId w:val="63"/>
        </w:numPr>
        <w:spacing w:line="360" w:lineRule="auto"/>
        <w:jc w:val="both"/>
      </w:pPr>
      <w:r>
        <w:t>O administrador acessa o painel administrativo e visualiza a fila de denúncias pendentes.</w:t>
      </w:r>
    </w:p>
    <w:p w:rsidR="00DB4BCB" w:rsidRDefault="00B53386">
      <w:pPr>
        <w:pStyle w:val="PargrafodaLista"/>
        <w:numPr>
          <w:ilvl w:val="0"/>
          <w:numId w:val="63"/>
        </w:numPr>
        <w:spacing w:line="360" w:lineRule="auto"/>
        <w:jc w:val="both"/>
      </w:pPr>
      <w:r>
        <w:t>O administrador seleciona uma denúncia para analisar.</w:t>
      </w:r>
    </w:p>
    <w:p w:rsidR="00DB4BCB" w:rsidRDefault="00B53386">
      <w:pPr>
        <w:pStyle w:val="PargrafodaLista"/>
        <w:numPr>
          <w:ilvl w:val="0"/>
          <w:numId w:val="63"/>
        </w:numPr>
        <w:spacing w:line="360" w:lineRule="auto"/>
        <w:jc w:val="both"/>
      </w:pPr>
      <w:r>
        <w:t xml:space="preserve">O sistema exibe o conteúdo denunciado (portfólio ou demanda), a descrição fornecida pelo denunciante, o anexo de imagem caso tenha sido enviado e os dados do autor do conteúdo.</w:t>
      </w:r>
    </w:p>
    <w:p w:rsidR="00DB4BCB" w:rsidRDefault="00B53386">
      <w:pPr>
        <w:pStyle w:val="PargrafodaLista"/>
        <w:numPr>
          <w:ilvl w:val="0"/>
          <w:numId w:val="63"/>
        </w:numPr>
        <w:spacing w:line="360" w:lineRule="auto"/>
        <w:jc w:val="both"/>
      </w:pPr>
      <w:r>
        <w:t>O administrador avalia a denúncia e escolhe uma das ações disponíveis: arquivar a denúncia (improcedente) ou aplicar suspensão de conta ao infrator em caso de confirmação de informações enganosas ou descumprimento dos Termos de Uso.</w:t>
      </w:r>
    </w:p>
    <w:p w:rsidR="00DB4BCB" w:rsidRDefault="00B53386">
      <w:pPr>
        <w:pStyle w:val="PargrafodaLista"/>
        <w:numPr>
          <w:ilvl w:val="0"/>
          <w:numId w:val="63"/>
        </w:numPr>
        <w:spacing w:line="360" w:lineRule="auto"/>
        <w:jc w:val="both"/>
      </w:pPr>
      <w:r>
        <w:t>O sistema registra a decisão com data, hora e identificação do administrador, atualiza o status da denúncia e, se aplicável, suspende a conta do usuário infrator, impedindo o seu acesso à plataforma.</w:t>
      </w:r>
    </w:p>
    <w:p w:rsidR="00DB4BCB" w:rsidRDefault="00B53386">
      <w:pPr>
        <w:pStyle w:val="PargrafodaLista"/>
        <w:numPr>
          <w:ilvl w:val="0"/>
          <w:numId w:val="63"/>
        </w:numPr>
        <w:spacing w:line="360" w:lineRule="auto"/>
        <w:jc w:val="both"/>
      </w:pPr>
      <w:r>
        <w:t>O sistema exibe confirmação da ação realizada.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Revisão de avaliação</w:t>
      </w:r>
    </w:p>
    <w:p w:rsidR="00DB4BCB" w:rsidRDefault="00B53386">
      <w:pPr>
        <w:pStyle w:val="PargrafodaLista"/>
        <w:numPr>
          <w:ilvl w:val="0"/>
          <w:numId w:val="64"/>
        </w:numPr>
        <w:spacing w:line="360" w:lineRule="auto"/>
        <w:jc w:val="both"/>
      </w:pPr>
      <w:r>
        <w:t>O administrador acessa a fila de avaliações sinalizadas para moderação.</w:t>
      </w:r>
    </w:p>
    <w:p w:rsidR="00DB4BCB" w:rsidRDefault="00B53386">
      <w:pPr>
        <w:pStyle w:val="PargrafodaLista"/>
        <w:numPr>
          <w:ilvl w:val="0"/>
          <w:numId w:val="64"/>
        </w:numPr>
        <w:spacing w:line="360" w:lineRule="auto"/>
        <w:jc w:val="both"/>
      </w:pPr>
      <w:r>
        <w:t xml:space="preserve">O sistema exibe a avaliação, o comentário e os dados das partes envolvidas (comerciante avaliador e fornecedor avaliado).</w:t>
      </w:r>
    </w:p>
    <w:p w:rsidR="00DB4BCB" w:rsidRDefault="00B53386">
      <w:pPr>
        <w:pStyle w:val="PargrafodaLista"/>
        <w:numPr>
          <w:ilvl w:val="0"/>
          <w:numId w:val="64"/>
        </w:numPr>
        <w:spacing w:line="360" w:lineRule="auto"/>
        <w:jc w:val="both"/>
      </w:pPr>
      <w:r>
        <w:t>O administrador analisa o conteúdo e decide manter ou remover a avaliação.</w:t>
      </w:r>
    </w:p>
    <w:p w:rsidR="00DB4BCB" w:rsidRDefault="00B53386">
      <w:pPr>
        <w:pStyle w:val="PargrafodaLista"/>
        <w:numPr>
          <w:ilvl w:val="0"/>
          <w:numId w:val="64"/>
        </w:numPr>
        <w:spacing w:line="360" w:lineRule="auto"/>
        <w:jc w:val="both"/>
      </w:pPr>
      <w:r>
        <w:t>O sistema registra a decisão e atualiza a exibição da avaliação na plataforma conforme a ação tomada.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CU23 – GERENCIAR PLANOS E ASSINATURAS (ADMINISTRADOR)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administrador está autenticado no painel administrativo.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Os planos de assinatura são atualizados conforme a ação realizada (cadastro ou edição), e as informações são refletidas imediatamente para os fornecedores na plataforma.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 — Cadastrar plano</w:t>
      </w:r>
    </w:p>
    <w:p w:rsidR="00DB4BCB" w:rsidRDefault="00B53386">
      <w:pPr>
        <w:pStyle w:val="PargrafodaLista"/>
        <w:numPr>
          <w:ilvl w:val="0"/>
          <w:numId w:val="65"/>
        </w:numPr>
        <w:spacing w:line="360" w:lineRule="auto"/>
        <w:jc w:val="both"/>
      </w:pPr>
      <w:r>
        <w:t>O administrador acessa a área de planos no painel administrativo.</w:t>
      </w:r>
    </w:p>
    <w:p w:rsidR="00DB4BCB" w:rsidRDefault="00B53386">
      <w:pPr>
        <w:pStyle w:val="PargrafodaLista"/>
        <w:numPr>
          <w:ilvl w:val="0"/>
          <w:numId w:val="65"/>
        </w:numPr>
        <w:spacing w:line="360" w:lineRule="auto"/>
        <w:jc w:val="both"/>
      </w:pPr>
      <w:r>
        <w:t>O sistema exibe os planos já cadastrados e a opção de adicionar novo.</w:t>
      </w:r>
    </w:p>
    <w:p w:rsidR="00DB4BCB" w:rsidRDefault="00B53386">
      <w:pPr>
        <w:pStyle w:val="PargrafodaLista"/>
        <w:numPr>
          <w:ilvl w:val="0"/>
          <w:numId w:val="65"/>
        </w:numPr>
        <w:spacing w:line="360" w:lineRule="auto"/>
        <w:jc w:val="both"/>
      </w:pPr>
      <w:r>
        <w:t>O administrador seleciona a opção de novo plano.</w:t>
      </w:r>
    </w:p>
    <w:p w:rsidR="00DB4BCB" w:rsidRDefault="00B53386">
      <w:pPr>
        <w:pStyle w:val="PargrafodaLista"/>
        <w:numPr>
          <w:ilvl w:val="0"/>
          <w:numId w:val="65"/>
        </w:numPr>
        <w:spacing w:line="360" w:lineRule="auto"/>
        <w:jc w:val="both"/>
      </w:pPr>
      <w:r>
        <w:t>O sistema exibe o formulário com os campos: nome do plano, preço mensal e descrição dos benefícios incluídos.</w:t>
      </w:r>
    </w:p>
    <w:p w:rsidR="00DB4BCB" w:rsidRDefault="00B53386">
      <w:pPr>
        <w:pStyle w:val="PargrafodaLista"/>
        <w:numPr>
          <w:ilvl w:val="0"/>
          <w:numId w:val="65"/>
        </w:numPr>
        <w:spacing w:line="360" w:lineRule="auto"/>
        <w:jc w:val="both"/>
      </w:pPr>
      <w:r>
        <w:t>O administrador preenche os dados e confirma.</w:t>
      </w:r>
    </w:p>
    <w:p w:rsidR="00DB4BCB" w:rsidRDefault="00B53386">
      <w:pPr>
        <w:pStyle w:val="PargrafodaLista"/>
        <w:numPr>
          <w:ilvl w:val="0"/>
          <w:numId w:val="65"/>
        </w:numPr>
        <w:spacing w:line="360" w:lineRule="auto"/>
        <w:jc w:val="both"/>
      </w:pPr>
      <w:r>
        <w:t>O sistema valida os dados e registra o novo plano como disponível na plataforma.</w:t>
      </w:r>
    </w:p>
    <w:p w:rsidR="00DB4BCB" w:rsidRDefault="00B53386">
      <w:pPr>
        <w:pStyle w:val="PargrafodaLista"/>
        <w:numPr>
          <w:ilvl w:val="0"/>
          <w:numId w:val="65"/>
        </w:numPr>
        <w:spacing w:line="360" w:lineRule="auto"/>
        <w:jc w:val="both"/>
      </w:pPr>
      <w:r>
        <w:t>O sistema exibe a listagem atualizada de planos.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A1 — Editar plano existente</w:t>
      </w:r>
    </w:p>
    <w:p w:rsidR="00DB4BCB" w:rsidRDefault="00B53386">
      <w:pPr>
        <w:pStyle w:val="PargrafodaLista"/>
        <w:numPr>
          <w:ilvl w:val="0"/>
          <w:numId w:val="66"/>
        </w:numPr>
        <w:spacing w:line="360" w:lineRule="auto"/>
        <w:jc w:val="both"/>
      </w:pPr>
      <w:r>
        <w:t>O administrador seleciona um plano existente para edição.</w:t>
      </w:r>
    </w:p>
    <w:p w:rsidR="00DB4BCB" w:rsidRDefault="00B53386">
      <w:pPr>
        <w:pStyle w:val="PargrafodaLista"/>
        <w:numPr>
          <w:ilvl w:val="0"/>
          <w:numId w:val="66"/>
        </w:numPr>
        <w:spacing w:line="360" w:lineRule="auto"/>
        <w:jc w:val="both"/>
      </w:pPr>
      <w:r>
        <w:t>O sistema exibe o formulário preenchido com os dados atuais do plano.</w:t>
      </w:r>
    </w:p>
    <w:p w:rsidR="00DB4BCB" w:rsidRDefault="00B53386">
      <w:pPr>
        <w:pStyle w:val="PargrafodaLista"/>
        <w:numPr>
          <w:ilvl w:val="0"/>
          <w:numId w:val="66"/>
        </w:numPr>
        <w:spacing w:line="360" w:lineRule="auto"/>
        <w:jc w:val="both"/>
      </w:pPr>
      <w:r>
        <w:t>O administrador altera os campos desejados e confirma.</w:t>
      </w:r>
    </w:p>
    <w:p w:rsidR="00DB4BCB" w:rsidRDefault="00B53386">
      <w:pPr>
        <w:pStyle w:val="PargrafodaLista"/>
        <w:numPr>
          <w:ilvl w:val="0"/>
          <w:numId w:val="66"/>
        </w:numPr>
        <w:spacing w:line="360" w:lineRule="auto"/>
        <w:jc w:val="both"/>
      </w:pPr>
      <w:r>
        <w:t xml:space="preserve">O sistema valida os dados, salva as alterações e atualiza as informações exibidas aos fornecedores na plataforma.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Alternativo A2 — Visualizar assinaturas ativas</w:t>
      </w:r>
    </w:p>
    <w:p w:rsidR="00DB4BCB" w:rsidRDefault="00B53386">
      <w:pPr>
        <w:pStyle w:val="PargrafodaLista"/>
        <w:numPr>
          <w:ilvl w:val="0"/>
          <w:numId w:val="67"/>
        </w:numPr>
        <w:spacing w:line="360" w:lineRule="auto"/>
        <w:jc w:val="both"/>
      </w:pPr>
      <w:r>
        <w:t>O administrador acessa a lista de assinaturas ativas no painel.</w:t>
      </w:r>
    </w:p>
    <w:p w:rsidR="00DB4BCB" w:rsidRDefault="00B53386">
      <w:pPr>
        <w:pStyle w:val="PargrafodaLista"/>
        <w:numPr>
          <w:ilvl w:val="0"/>
          <w:numId w:val="67"/>
        </w:numPr>
        <w:spacing w:line="360" w:lineRule="auto"/>
        <w:jc w:val="both"/>
      </w:pPr>
      <w:r>
        <w:t xml:space="preserve">O sistema exibe as assinaturas vigentes com os dados: fornecedor, plano contratado (Silver ou Gold), data de início, data de vencimento e status (ativa ou suspensa).</w:t>
      </w:r>
    </w:p>
    <w:p w:rsidR="00DB4BCB" w:rsidRDefault="00B53386">
      <w:pPr>
        <w:pStyle w:val="PargrafodaLista"/>
        <w:numPr>
          <w:ilvl w:val="0"/>
          <w:numId w:val="67"/>
        </w:numPr>
        <w:spacing w:line="360" w:lineRule="auto"/>
        <w:jc w:val="both"/>
      </w:pPr>
      <w:r>
        <w:t>O administrador pode filtrar a listagem por status ou por fornecedor para localizar registros específicos.</w:t>
      </w:r>
    </w:p>
    <w:p w:rsidR="00DB4BCB" w:rsidRDefault="00DB4BCB">
      <w:pPr>
        <w:spacing w:line="360" w:lineRule="auto"/>
        <w:jc w:val="both"/>
        <w:rPr>
          <w:u w:val="single"/>
        </w:rPr>
      </w:pPr>
    </w:p>
    <w:p w:rsidR="00DB4BCB" w:rsidRDefault="00B53386">
      <w:pPr>
        <w:spacing w:before="200" w:after="80" w:line="360" w:lineRule="auto"/>
        <w:jc w:val="both"/>
        <w:rPr>
          <w:b/>
          <w:bCs/>
        </w:rPr>
      </w:pPr>
      <w:r>
        <w:rPr>
          <w:b/>
          <w:bCs/>
        </w:rPr>
        <w:t>CU24 – VISUALIZAR INDICADORES DO PAINEL (ADMINISTRADOR)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Pré-condição: </w:t>
      </w:r>
      <w:r>
        <w:t>O administrador está autenticado no painel administrativo da plataforma.</w:t>
      </w:r>
    </w:p>
    <w:p w:rsidR="00DB4BCB" w:rsidRDefault="00B53386">
      <w:pPr>
        <w:spacing w:line="360" w:lineRule="auto"/>
        <w:jc w:val="both"/>
      </w:pPr>
      <w:r>
        <w:rPr>
          <w:rStyle w:val="Fontepargpadro"/>
          <w:b/>
          <w:bCs/>
        </w:rPr>
        <w:t xml:space="preserve">Pós-condição: </w:t>
      </w:r>
      <w:r>
        <w:t>O administrador consultou os indicadores da plataforma. Nenhuma alteração é realizada nos dados durante a consulta.</w:t>
      </w:r>
    </w:p>
    <w:p w:rsidR="00DB4BCB" w:rsidRDefault="00DB4BCB">
      <w:pPr>
        <w:spacing w:line="360" w:lineRule="auto"/>
        <w:jc w:val="both"/>
      </w:pPr>
    </w:p>
    <w:p w:rsidR="00DB4BCB" w:rsidRDefault="00B53386">
      <w:pPr>
        <w:spacing w:before="160" w:after="80" w:line="360" w:lineRule="auto"/>
        <w:jc w:val="both"/>
        <w:rPr>
          <w:b/>
          <w:bCs/>
        </w:rPr>
      </w:pPr>
      <w:r>
        <w:rPr>
          <w:b/>
          <w:bCs/>
        </w:rPr>
        <w:t>Fluxo Principal</w:t>
      </w:r>
    </w:p>
    <w:p w:rsidR="00DB4BCB" w:rsidRDefault="00B53386">
      <w:pPr>
        <w:pStyle w:val="PargrafodaLista"/>
        <w:numPr>
          <w:ilvl w:val="0"/>
          <w:numId w:val="68"/>
        </w:numPr>
        <w:spacing w:line="360" w:lineRule="auto"/>
        <w:jc w:val="both"/>
      </w:pPr>
      <w:r>
        <w:t>O administrador acessa o painel administrativo da plataforma.</w:t>
      </w:r>
    </w:p>
    <w:p w:rsidR="00DB4BCB" w:rsidRDefault="00B53386">
      <w:pPr>
        <w:pStyle w:val="PargrafodaLista"/>
        <w:numPr>
          <w:ilvl w:val="0"/>
          <w:numId w:val="68"/>
        </w:numPr>
        <w:spacing w:line="360" w:lineRule="auto"/>
        <w:jc w:val="both"/>
      </w:pPr>
      <w:r>
        <w:t>O sistema exibe os indicadores gerais atualizados: número de fornecedores cadastrados, número de produtos ativos, número de comerciantes ativos e número de demandas publicadas.</w:t>
      </w:r>
    </w:p>
    <w:p w:rsidR="00DB4BCB" w:rsidRDefault="00B53386">
      <w:pPr>
        <w:pStyle w:val="PargrafodaLista"/>
        <w:numPr>
          <w:ilvl w:val="0"/>
          <w:numId w:val="68"/>
        </w:numPr>
        <w:spacing w:line="360" w:lineRule="auto"/>
        <w:jc w:val="both"/>
      </w:pPr>
      <w:r>
        <w:t>O administrador consulta os indicadores para acompanhar o desempenho e a evolução da plataforma ao longo do tempo.</w:t>
      </w:r>
    </w:p>
    <w:sectPr w:rsidR="00DB4BCB">
      <w:pgSz w:w="11906" w:h="16838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53386">
      <w:r>
        <w:separator/>
      </w:r>
    </w:p>
  </w:endnote>
  <w:endnote w:type="continuationSeparator" w:id="0">
    <w:p w:rsidR="00000000" w:rsidRDefault="00B53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roman"/>
    <w:pitch w:val="default"/>
  </w:font>
  <w:font w:name="FreeSans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53386">
      <w:r>
        <w:rPr>
          <w:color w:val="000000"/>
        </w:rPr>
        <w:separator/>
      </w:r>
    </w:p>
  </w:footnote>
  <w:footnote w:type="continuationSeparator" w:id="0">
    <w:p w:rsidR="00000000" w:rsidRDefault="00B53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0741"/>
    <w:multiLevelType w:val="multilevel"/>
    <w:tmpl w:val="E1D0A30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" w15:restartNumberingAfterBreak="0">
    <w:nsid w:val="01CE5B65"/>
    <w:multiLevelType w:val="multilevel"/>
    <w:tmpl w:val="FE7C611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" w15:restartNumberingAfterBreak="0">
    <w:nsid w:val="072C538B"/>
    <w:multiLevelType w:val="multilevel"/>
    <w:tmpl w:val="7E9C9BF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" w15:restartNumberingAfterBreak="0">
    <w:nsid w:val="0991361D"/>
    <w:multiLevelType w:val="multilevel"/>
    <w:tmpl w:val="4F88907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" w15:restartNumberingAfterBreak="0">
    <w:nsid w:val="0C0F480C"/>
    <w:multiLevelType w:val="multilevel"/>
    <w:tmpl w:val="609CC09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" w15:restartNumberingAfterBreak="0">
    <w:nsid w:val="0DBD3AB5"/>
    <w:multiLevelType w:val="multilevel"/>
    <w:tmpl w:val="FF18CEA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" w15:restartNumberingAfterBreak="0">
    <w:nsid w:val="0EA632EA"/>
    <w:multiLevelType w:val="multilevel"/>
    <w:tmpl w:val="D77ADB8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7" w15:restartNumberingAfterBreak="0">
    <w:nsid w:val="10373DE7"/>
    <w:multiLevelType w:val="multilevel"/>
    <w:tmpl w:val="FAF89C3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8" w15:restartNumberingAfterBreak="0">
    <w:nsid w:val="112F746E"/>
    <w:multiLevelType w:val="multilevel"/>
    <w:tmpl w:val="FB743C3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9" w15:restartNumberingAfterBreak="0">
    <w:nsid w:val="115F23EF"/>
    <w:multiLevelType w:val="multilevel"/>
    <w:tmpl w:val="904E8A3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0" w15:restartNumberingAfterBreak="0">
    <w:nsid w:val="11632793"/>
    <w:multiLevelType w:val="multilevel"/>
    <w:tmpl w:val="BAB2ED8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1" w15:restartNumberingAfterBreak="0">
    <w:nsid w:val="124F100F"/>
    <w:multiLevelType w:val="multilevel"/>
    <w:tmpl w:val="978072C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2" w15:restartNumberingAfterBreak="0">
    <w:nsid w:val="13474DC2"/>
    <w:multiLevelType w:val="multilevel"/>
    <w:tmpl w:val="C0E826A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3" w15:restartNumberingAfterBreak="0">
    <w:nsid w:val="138463D4"/>
    <w:multiLevelType w:val="multilevel"/>
    <w:tmpl w:val="0E2C0C2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4" w15:restartNumberingAfterBreak="0">
    <w:nsid w:val="13A542E8"/>
    <w:multiLevelType w:val="multilevel"/>
    <w:tmpl w:val="EF9A8E9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5" w15:restartNumberingAfterBreak="0">
    <w:nsid w:val="14AD6385"/>
    <w:multiLevelType w:val="multilevel"/>
    <w:tmpl w:val="6DEC6B3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6" w15:restartNumberingAfterBreak="0">
    <w:nsid w:val="14FA7A5E"/>
    <w:multiLevelType w:val="multilevel"/>
    <w:tmpl w:val="94B0D1E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7" w15:restartNumberingAfterBreak="0">
    <w:nsid w:val="191859E6"/>
    <w:multiLevelType w:val="multilevel"/>
    <w:tmpl w:val="49D8657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8" w15:restartNumberingAfterBreak="0">
    <w:nsid w:val="19FA3C47"/>
    <w:multiLevelType w:val="multilevel"/>
    <w:tmpl w:val="57C4770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9" w15:restartNumberingAfterBreak="0">
    <w:nsid w:val="1B7B62FF"/>
    <w:multiLevelType w:val="multilevel"/>
    <w:tmpl w:val="3D1CDEB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0" w15:restartNumberingAfterBreak="0">
    <w:nsid w:val="1BC04FE8"/>
    <w:multiLevelType w:val="multilevel"/>
    <w:tmpl w:val="8C82CC5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1" w15:restartNumberingAfterBreak="0">
    <w:nsid w:val="1D172963"/>
    <w:multiLevelType w:val="multilevel"/>
    <w:tmpl w:val="08D632D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2" w15:restartNumberingAfterBreak="0">
    <w:nsid w:val="1FD0161F"/>
    <w:multiLevelType w:val="multilevel"/>
    <w:tmpl w:val="A43C417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3" w15:restartNumberingAfterBreak="0">
    <w:nsid w:val="1FEF3B77"/>
    <w:multiLevelType w:val="multilevel"/>
    <w:tmpl w:val="2B8E6B8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4" w15:restartNumberingAfterBreak="0">
    <w:nsid w:val="1FF6634C"/>
    <w:multiLevelType w:val="multilevel"/>
    <w:tmpl w:val="5EB6FEB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5" w15:restartNumberingAfterBreak="0">
    <w:nsid w:val="23E709AE"/>
    <w:multiLevelType w:val="multilevel"/>
    <w:tmpl w:val="218A13CC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6" w15:restartNumberingAfterBreak="0">
    <w:nsid w:val="24CE37F5"/>
    <w:multiLevelType w:val="multilevel"/>
    <w:tmpl w:val="ECE6B8BC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7" w15:restartNumberingAfterBreak="0">
    <w:nsid w:val="27A80E7F"/>
    <w:multiLevelType w:val="multilevel"/>
    <w:tmpl w:val="C4A2224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8" w15:restartNumberingAfterBreak="0">
    <w:nsid w:val="2AF06D5E"/>
    <w:multiLevelType w:val="multilevel"/>
    <w:tmpl w:val="0136E15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29" w15:restartNumberingAfterBreak="0">
    <w:nsid w:val="2B883511"/>
    <w:multiLevelType w:val="multilevel"/>
    <w:tmpl w:val="0624DEA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0" w15:restartNumberingAfterBreak="0">
    <w:nsid w:val="2CDC3CE0"/>
    <w:multiLevelType w:val="multilevel"/>
    <w:tmpl w:val="16202E0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1" w15:restartNumberingAfterBreak="0">
    <w:nsid w:val="2D803A39"/>
    <w:multiLevelType w:val="multilevel"/>
    <w:tmpl w:val="CCB61D4C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2" w15:restartNumberingAfterBreak="0">
    <w:nsid w:val="32330CF3"/>
    <w:multiLevelType w:val="multilevel"/>
    <w:tmpl w:val="0A70BC7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3" w15:restartNumberingAfterBreak="0">
    <w:nsid w:val="327729A9"/>
    <w:multiLevelType w:val="multilevel"/>
    <w:tmpl w:val="D952BD3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4" w15:restartNumberingAfterBreak="0">
    <w:nsid w:val="3BB71703"/>
    <w:multiLevelType w:val="multilevel"/>
    <w:tmpl w:val="245AF60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5" w15:restartNumberingAfterBreak="0">
    <w:nsid w:val="3E300824"/>
    <w:multiLevelType w:val="multilevel"/>
    <w:tmpl w:val="E24C3CC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6" w15:restartNumberingAfterBreak="0">
    <w:nsid w:val="3E3545E5"/>
    <w:multiLevelType w:val="multilevel"/>
    <w:tmpl w:val="33FEE1F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7" w15:restartNumberingAfterBreak="0">
    <w:nsid w:val="406534CD"/>
    <w:multiLevelType w:val="multilevel"/>
    <w:tmpl w:val="D0E6A7B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8" w15:restartNumberingAfterBreak="0">
    <w:nsid w:val="425334F8"/>
    <w:multiLevelType w:val="multilevel"/>
    <w:tmpl w:val="8B2222D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39" w15:restartNumberingAfterBreak="0">
    <w:nsid w:val="43001DDC"/>
    <w:multiLevelType w:val="multilevel"/>
    <w:tmpl w:val="6282B44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0" w15:restartNumberingAfterBreak="0">
    <w:nsid w:val="47066E5F"/>
    <w:multiLevelType w:val="multilevel"/>
    <w:tmpl w:val="FCCA9E5C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1" w15:restartNumberingAfterBreak="0">
    <w:nsid w:val="4F355EFB"/>
    <w:multiLevelType w:val="multilevel"/>
    <w:tmpl w:val="152A59F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2" w15:restartNumberingAfterBreak="0">
    <w:nsid w:val="520542EB"/>
    <w:multiLevelType w:val="multilevel"/>
    <w:tmpl w:val="FB2C923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3" w15:restartNumberingAfterBreak="0">
    <w:nsid w:val="54BB488D"/>
    <w:multiLevelType w:val="multilevel"/>
    <w:tmpl w:val="003AFE0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4" w15:restartNumberingAfterBreak="0">
    <w:nsid w:val="5626309B"/>
    <w:multiLevelType w:val="multilevel"/>
    <w:tmpl w:val="A8EA954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5" w15:restartNumberingAfterBreak="0">
    <w:nsid w:val="571F76CE"/>
    <w:multiLevelType w:val="multilevel"/>
    <w:tmpl w:val="3BEE94F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6" w15:restartNumberingAfterBreak="0">
    <w:nsid w:val="578D7E0B"/>
    <w:multiLevelType w:val="multilevel"/>
    <w:tmpl w:val="96FCED0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7" w15:restartNumberingAfterBreak="0">
    <w:nsid w:val="57D53C99"/>
    <w:multiLevelType w:val="multilevel"/>
    <w:tmpl w:val="E35CC3E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8" w15:restartNumberingAfterBreak="0">
    <w:nsid w:val="5A496F8B"/>
    <w:multiLevelType w:val="multilevel"/>
    <w:tmpl w:val="EAD80CC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49" w15:restartNumberingAfterBreak="0">
    <w:nsid w:val="5CA1602D"/>
    <w:multiLevelType w:val="multilevel"/>
    <w:tmpl w:val="C14E47C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0" w15:restartNumberingAfterBreak="0">
    <w:nsid w:val="5ED02163"/>
    <w:multiLevelType w:val="multilevel"/>
    <w:tmpl w:val="F8A6BFF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1" w15:restartNumberingAfterBreak="0">
    <w:nsid w:val="620B07E7"/>
    <w:multiLevelType w:val="multilevel"/>
    <w:tmpl w:val="A484D47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2" w15:restartNumberingAfterBreak="0">
    <w:nsid w:val="62220596"/>
    <w:multiLevelType w:val="multilevel"/>
    <w:tmpl w:val="14008F5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3" w15:restartNumberingAfterBreak="0">
    <w:nsid w:val="63DB1E35"/>
    <w:multiLevelType w:val="multilevel"/>
    <w:tmpl w:val="0F28E12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4" w15:restartNumberingAfterBreak="0">
    <w:nsid w:val="65356A1B"/>
    <w:multiLevelType w:val="multilevel"/>
    <w:tmpl w:val="AFA8343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5" w15:restartNumberingAfterBreak="0">
    <w:nsid w:val="67267440"/>
    <w:multiLevelType w:val="multilevel"/>
    <w:tmpl w:val="304C593C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6" w15:restartNumberingAfterBreak="0">
    <w:nsid w:val="6A494327"/>
    <w:multiLevelType w:val="multilevel"/>
    <w:tmpl w:val="F3D61DD8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7" w15:restartNumberingAfterBreak="0">
    <w:nsid w:val="6C135FF3"/>
    <w:multiLevelType w:val="multilevel"/>
    <w:tmpl w:val="8F0A0CDC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8" w15:restartNumberingAfterBreak="0">
    <w:nsid w:val="712E3CE8"/>
    <w:multiLevelType w:val="multilevel"/>
    <w:tmpl w:val="B8A8844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59" w15:restartNumberingAfterBreak="0">
    <w:nsid w:val="71767C37"/>
    <w:multiLevelType w:val="multilevel"/>
    <w:tmpl w:val="270071E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0" w15:restartNumberingAfterBreak="0">
    <w:nsid w:val="731A00CF"/>
    <w:multiLevelType w:val="multilevel"/>
    <w:tmpl w:val="83BC5CEC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1" w15:restartNumberingAfterBreak="0">
    <w:nsid w:val="73F3132F"/>
    <w:multiLevelType w:val="multilevel"/>
    <w:tmpl w:val="265E717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2" w15:restartNumberingAfterBreak="0">
    <w:nsid w:val="7563323A"/>
    <w:multiLevelType w:val="multilevel"/>
    <w:tmpl w:val="2862887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3" w15:restartNumberingAfterBreak="0">
    <w:nsid w:val="759763FF"/>
    <w:multiLevelType w:val="multilevel"/>
    <w:tmpl w:val="DE4ED70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4" w15:restartNumberingAfterBreak="0">
    <w:nsid w:val="763B0477"/>
    <w:multiLevelType w:val="multilevel"/>
    <w:tmpl w:val="02B2CBA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5" w15:restartNumberingAfterBreak="0">
    <w:nsid w:val="794523E5"/>
    <w:multiLevelType w:val="multilevel"/>
    <w:tmpl w:val="A85C7C8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6" w15:restartNumberingAfterBreak="0">
    <w:nsid w:val="7A37535A"/>
    <w:multiLevelType w:val="multilevel"/>
    <w:tmpl w:val="CA48CE9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"/>
      <w:lvlJc w:val="left"/>
      <w:pPr>
        <w:ind w:left="2232" w:hanging="792"/>
      </w:pPr>
    </w:lvl>
    <w:lvl w:ilvl="5">
      <w:start w:val="1"/>
      <w:numFmt w:val="decimal"/>
      <w:lvlText w:val="%1.%2.%3.%4.%5.%6"/>
      <w:lvlJc w:val="left"/>
      <w:pPr>
        <w:ind w:left="2736" w:hanging="936"/>
      </w:pPr>
    </w:lvl>
    <w:lvl w:ilvl="6">
      <w:start w:val="1"/>
      <w:numFmt w:val="decimal"/>
      <w:lvlText w:val="%1.%2.%3.%4.%5.%6.%7"/>
      <w:lvlJc w:val="left"/>
      <w:pPr>
        <w:ind w:left="3240" w:hanging="1080"/>
      </w:pPr>
    </w:lvl>
    <w:lvl w:ilvl="7">
      <w:start w:val="1"/>
      <w:numFmt w:val="decimal"/>
      <w:lvlText w:val="%1.%2.%3.%4.%5.%6.%7.%8"/>
      <w:lvlJc w:val="left"/>
      <w:pPr>
        <w:ind w:left="3744" w:hanging="1224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67" w15:restartNumberingAfterBreak="0">
    <w:nsid w:val="7FA64BAA"/>
    <w:multiLevelType w:val="multilevel"/>
    <w:tmpl w:val="010A5852"/>
    <w:styleLink w:val="Estilo1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/>
        <w:color w:val="auto"/>
        <w:sz w:val="24"/>
        <w:u w:val="none"/>
      </w:rPr>
    </w:lvl>
    <w:lvl w:ilvl="1">
      <w:start w:val="1"/>
      <w:numFmt w:val="none"/>
      <w:lvlText w:val="2%2"/>
      <w:lvlJc w:val="left"/>
      <w:pPr>
        <w:ind w:left="720" w:hanging="360"/>
      </w:pPr>
    </w:lvl>
    <w:lvl w:ilvl="2">
      <w:start w:val="1"/>
      <w:numFmt w:val="none"/>
      <w:lvlText w:val="3%3"/>
      <w:lvlJc w:val="left"/>
      <w:pPr>
        <w:ind w:left="1080" w:hanging="360"/>
      </w:pPr>
    </w:lvl>
    <w:lvl w:ilvl="3">
      <w:start w:val="1"/>
      <w:numFmt w:val="none"/>
      <w:lvlText w:val="4%4"/>
      <w:lvlJc w:val="left"/>
      <w:pPr>
        <w:ind w:left="1440" w:hanging="360"/>
      </w:pPr>
    </w:lvl>
    <w:lvl w:ilvl="4">
      <w:start w:val="1"/>
      <w:numFmt w:val="none"/>
      <w:lvlText w:val="5%5"/>
      <w:lvlJc w:val="left"/>
      <w:pPr>
        <w:ind w:left="1800" w:hanging="360"/>
      </w:pPr>
    </w:lvl>
    <w:lvl w:ilvl="5">
      <w:start w:val="1"/>
      <w:numFmt w:val="none"/>
      <w:lvlText w:val="6%6"/>
      <w:lvlJc w:val="left"/>
      <w:pPr>
        <w:ind w:left="2160" w:hanging="360"/>
      </w:pPr>
    </w:lvl>
    <w:lvl w:ilvl="6">
      <w:start w:val="1"/>
      <w:numFmt w:val="none"/>
      <w:lvlText w:val="7%7"/>
      <w:lvlJc w:val="left"/>
      <w:pPr>
        <w:ind w:left="2520" w:hanging="360"/>
      </w:pPr>
    </w:lvl>
    <w:lvl w:ilvl="7">
      <w:start w:val="1"/>
      <w:numFmt w:val="none"/>
      <w:lvlText w:val="8%8"/>
      <w:lvlJc w:val="left"/>
      <w:pPr>
        <w:ind w:left="2880" w:hanging="360"/>
      </w:pPr>
    </w:lvl>
    <w:lvl w:ilvl="8">
      <w:start w:val="1"/>
      <w:numFmt w:val="none"/>
      <w:lvlText w:val="9%9"/>
      <w:lvlJc w:val="left"/>
      <w:pPr>
        <w:ind w:left="3240" w:hanging="360"/>
      </w:pPr>
    </w:lvl>
  </w:abstractNum>
  <w:num w:numId="1">
    <w:abstractNumId w:val="67"/>
  </w:num>
  <w:num w:numId="2">
    <w:abstractNumId w:val="25"/>
  </w:num>
  <w:num w:numId="3">
    <w:abstractNumId w:val="65"/>
  </w:num>
  <w:num w:numId="4">
    <w:abstractNumId w:val="58"/>
  </w:num>
  <w:num w:numId="5">
    <w:abstractNumId w:val="10"/>
  </w:num>
  <w:num w:numId="6">
    <w:abstractNumId w:val="45"/>
  </w:num>
  <w:num w:numId="7">
    <w:abstractNumId w:val="36"/>
  </w:num>
  <w:num w:numId="8">
    <w:abstractNumId w:val="4"/>
  </w:num>
  <w:num w:numId="9">
    <w:abstractNumId w:val="55"/>
  </w:num>
  <w:num w:numId="10">
    <w:abstractNumId w:val="42"/>
  </w:num>
  <w:num w:numId="11">
    <w:abstractNumId w:val="5"/>
  </w:num>
  <w:num w:numId="12">
    <w:abstractNumId w:val="13"/>
  </w:num>
  <w:num w:numId="13">
    <w:abstractNumId w:val="31"/>
  </w:num>
  <w:num w:numId="14">
    <w:abstractNumId w:val="33"/>
  </w:num>
  <w:num w:numId="15">
    <w:abstractNumId w:val="26"/>
  </w:num>
  <w:num w:numId="16">
    <w:abstractNumId w:val="59"/>
  </w:num>
  <w:num w:numId="17">
    <w:abstractNumId w:val="57"/>
  </w:num>
  <w:num w:numId="18">
    <w:abstractNumId w:val="2"/>
  </w:num>
  <w:num w:numId="19">
    <w:abstractNumId w:val="66"/>
  </w:num>
  <w:num w:numId="20">
    <w:abstractNumId w:val="41"/>
  </w:num>
  <w:num w:numId="21">
    <w:abstractNumId w:val="48"/>
  </w:num>
  <w:num w:numId="22">
    <w:abstractNumId w:val="54"/>
  </w:num>
  <w:num w:numId="23">
    <w:abstractNumId w:val="37"/>
  </w:num>
  <w:num w:numId="24">
    <w:abstractNumId w:val="44"/>
  </w:num>
  <w:num w:numId="25">
    <w:abstractNumId w:val="53"/>
  </w:num>
  <w:num w:numId="26">
    <w:abstractNumId w:val="12"/>
  </w:num>
  <w:num w:numId="27">
    <w:abstractNumId w:val="6"/>
  </w:num>
  <w:num w:numId="28">
    <w:abstractNumId w:val="35"/>
  </w:num>
  <w:num w:numId="29">
    <w:abstractNumId w:val="29"/>
  </w:num>
  <w:num w:numId="30">
    <w:abstractNumId w:val="11"/>
  </w:num>
  <w:num w:numId="31">
    <w:abstractNumId w:val="43"/>
  </w:num>
  <w:num w:numId="32">
    <w:abstractNumId w:val="1"/>
  </w:num>
  <w:num w:numId="33">
    <w:abstractNumId w:val="27"/>
  </w:num>
  <w:num w:numId="34">
    <w:abstractNumId w:val="19"/>
  </w:num>
  <w:num w:numId="35">
    <w:abstractNumId w:val="63"/>
  </w:num>
  <w:num w:numId="36">
    <w:abstractNumId w:val="61"/>
  </w:num>
  <w:num w:numId="37">
    <w:abstractNumId w:val="15"/>
  </w:num>
  <w:num w:numId="38">
    <w:abstractNumId w:val="38"/>
  </w:num>
  <w:num w:numId="39">
    <w:abstractNumId w:val="32"/>
  </w:num>
  <w:num w:numId="40">
    <w:abstractNumId w:val="52"/>
  </w:num>
  <w:num w:numId="41">
    <w:abstractNumId w:val="23"/>
  </w:num>
  <w:num w:numId="42">
    <w:abstractNumId w:val="30"/>
  </w:num>
  <w:num w:numId="43">
    <w:abstractNumId w:val="62"/>
  </w:num>
  <w:num w:numId="44">
    <w:abstractNumId w:val="22"/>
  </w:num>
  <w:num w:numId="45">
    <w:abstractNumId w:val="9"/>
  </w:num>
  <w:num w:numId="46">
    <w:abstractNumId w:val="8"/>
  </w:num>
  <w:num w:numId="47">
    <w:abstractNumId w:val="7"/>
  </w:num>
  <w:num w:numId="48">
    <w:abstractNumId w:val="46"/>
  </w:num>
  <w:num w:numId="49">
    <w:abstractNumId w:val="40"/>
  </w:num>
  <w:num w:numId="50">
    <w:abstractNumId w:val="21"/>
  </w:num>
  <w:num w:numId="51">
    <w:abstractNumId w:val="16"/>
  </w:num>
  <w:num w:numId="52">
    <w:abstractNumId w:val="34"/>
  </w:num>
  <w:num w:numId="53">
    <w:abstractNumId w:val="64"/>
  </w:num>
  <w:num w:numId="54">
    <w:abstractNumId w:val="49"/>
  </w:num>
  <w:num w:numId="55">
    <w:abstractNumId w:val="50"/>
  </w:num>
  <w:num w:numId="56">
    <w:abstractNumId w:val="14"/>
  </w:num>
  <w:num w:numId="57">
    <w:abstractNumId w:val="28"/>
  </w:num>
  <w:num w:numId="58">
    <w:abstractNumId w:val="3"/>
  </w:num>
  <w:num w:numId="59">
    <w:abstractNumId w:val="17"/>
  </w:num>
  <w:num w:numId="60">
    <w:abstractNumId w:val="18"/>
  </w:num>
  <w:num w:numId="61">
    <w:abstractNumId w:val="47"/>
  </w:num>
  <w:num w:numId="62">
    <w:abstractNumId w:val="56"/>
  </w:num>
  <w:num w:numId="63">
    <w:abstractNumId w:val="0"/>
  </w:num>
  <w:num w:numId="64">
    <w:abstractNumId w:val="39"/>
  </w:num>
  <w:num w:numId="65">
    <w:abstractNumId w:val="60"/>
  </w:num>
  <w:num w:numId="66">
    <w:abstractNumId w:val="24"/>
  </w:num>
  <w:num w:numId="67">
    <w:abstractNumId w:val="20"/>
  </w:num>
  <w:num w:numId="68">
    <w:abstractNumId w:val="5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DB4BCB"/>
    <w:rsid w:val="00B53386"/>
    <w:rsid w:val="00DB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2C0718D-B9C8-491A-A1F9-947E2411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Ttulo10"/>
    <w:pPr>
      <w:outlineLvl w:val="0"/>
    </w:pPr>
    <w:rPr>
      <w:color w:val="2E74B5"/>
      <w:sz w:val="32"/>
      <w:szCs w:val="32"/>
    </w:rPr>
  </w:style>
  <w:style w:type="paragraph" w:customStyle="1" w:styleId="Ttulo2">
    <w:name w:val="Título 2"/>
    <w:basedOn w:val="Ttulo10"/>
    <w:pPr>
      <w:outlineLvl w:val="1"/>
    </w:pPr>
    <w:rPr>
      <w:color w:val="2E74B5"/>
      <w:sz w:val="26"/>
      <w:szCs w:val="26"/>
    </w:rPr>
  </w:style>
  <w:style w:type="paragraph" w:customStyle="1" w:styleId="Ttulo3">
    <w:name w:val="Título 3"/>
    <w:basedOn w:val="Ttulo10"/>
    <w:pPr>
      <w:outlineLvl w:val="2"/>
    </w:pPr>
    <w:rPr>
      <w:color w:val="1F4D78"/>
      <w:sz w:val="24"/>
      <w:szCs w:val="24"/>
    </w:rPr>
  </w:style>
  <w:style w:type="paragraph" w:customStyle="1" w:styleId="Ttulo4">
    <w:name w:val="Título 4"/>
    <w:basedOn w:val="Ttulo10"/>
    <w:pPr>
      <w:outlineLvl w:val="3"/>
    </w:pPr>
    <w:rPr>
      <w:i/>
      <w:iCs/>
      <w:color w:val="2E74B5"/>
    </w:rPr>
  </w:style>
  <w:style w:type="paragraph" w:customStyle="1" w:styleId="Ttulo5">
    <w:name w:val="Título 5"/>
    <w:basedOn w:val="Ttulo10"/>
    <w:pPr>
      <w:outlineLvl w:val="4"/>
    </w:pPr>
    <w:rPr>
      <w:color w:val="2E74B5"/>
    </w:rPr>
  </w:style>
  <w:style w:type="paragraph" w:customStyle="1" w:styleId="Ttulo6">
    <w:name w:val="Título 6"/>
    <w:basedOn w:val="Ttulo10"/>
    <w:pPr>
      <w:outlineLvl w:val="5"/>
    </w:pPr>
    <w:rPr>
      <w:color w:val="1F4D78"/>
    </w:rPr>
  </w:style>
  <w:style w:type="character" w:customStyle="1" w:styleId="Fontepargpadro">
    <w:name w:val="Fonte parág. padrão"/>
  </w:style>
  <w:style w:type="character" w:styleId="Hyperlink">
    <w:name w:val="Hyperlink"/>
    <w:rPr>
      <w:color w:val="0563C1"/>
      <w:u w:val="single"/>
    </w:rPr>
  </w:style>
  <w:style w:type="character" w:customStyle="1" w:styleId="Caracteresdenotaderodap">
    <w:name w:val="Caracteres de nota de rodapé"/>
    <w:rPr>
      <w:position w:val="0"/>
      <w:vertAlign w:val="superscript"/>
    </w:rPr>
  </w:style>
  <w:style w:type="character" w:customStyle="1" w:styleId="Refdenotaderodap">
    <w:name w:val="Ref. de nota de rodapé"/>
    <w:rPr>
      <w:position w:val="0"/>
      <w:vertAlign w:val="superscript"/>
    </w:rPr>
  </w:style>
  <w:style w:type="character" w:customStyle="1" w:styleId="TextodenotaderodapChar">
    <w:name w:val="Texto de nota de rodapé Char"/>
    <w:rPr>
      <w:sz w:val="20"/>
      <w:szCs w:val="20"/>
    </w:rPr>
  </w:style>
  <w:style w:type="character" w:customStyle="1" w:styleId="Caracteresdenotadefim">
    <w:name w:val="Caracteres de nota de fim"/>
    <w:rPr>
      <w:position w:val="0"/>
      <w:vertAlign w:val="superscript"/>
    </w:rPr>
  </w:style>
  <w:style w:type="character" w:customStyle="1" w:styleId="Refdenotadefim">
    <w:name w:val="Ref. de nota de fim"/>
    <w:rPr>
      <w:position w:val="0"/>
      <w:vertAlign w:val="superscript"/>
    </w:rPr>
  </w:style>
  <w:style w:type="character" w:customStyle="1" w:styleId="TextodenotadefimChar">
    <w:name w:val="Texto de nota de fim Char"/>
    <w:rPr>
      <w:sz w:val="20"/>
      <w:szCs w:val="20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Corpodetexto">
    <w:name w:val="Corpo de texto"/>
    <w:basedOn w:val="Normal"/>
    <w:pPr>
      <w:spacing w:after="140" w:line="276" w:lineRule="auto"/>
    </w:pPr>
  </w:style>
  <w:style w:type="paragraph" w:customStyle="1" w:styleId="Lista">
    <w:name w:val="Lista"/>
    <w:basedOn w:val="Corpodetexto"/>
    <w:rPr>
      <w:rFonts w:cs="FreeSans"/>
    </w:rPr>
  </w:style>
  <w:style w:type="paragraph" w:customStyle="1" w:styleId="Legenda">
    <w:name w:val="Legenda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Ttulo">
    <w:name w:val="Título"/>
    <w:basedOn w:val="Ttulo10"/>
    <w:rPr>
      <w:sz w:val="56"/>
      <w:szCs w:val="56"/>
    </w:rPr>
  </w:style>
  <w:style w:type="paragraph" w:customStyle="1" w:styleId="StrongEmphasis">
    <w:name w:val="Strong Emphasis"/>
    <w:pPr>
      <w:suppressAutoHyphens/>
    </w:pPr>
    <w:rPr>
      <w:b/>
      <w:bCs/>
    </w:rPr>
  </w:style>
  <w:style w:type="paragraph" w:customStyle="1" w:styleId="PargrafodaLista">
    <w:name w:val="Parágrafo da Lista"/>
    <w:pPr>
      <w:suppressAutoHyphens/>
    </w:pPr>
  </w:style>
  <w:style w:type="paragraph" w:customStyle="1" w:styleId="Textodenotaderodap">
    <w:name w:val="Texto de nota de rodapé"/>
    <w:basedOn w:val="Normal"/>
    <w:rPr>
      <w:sz w:val="20"/>
      <w:szCs w:val="20"/>
    </w:rPr>
  </w:style>
  <w:style w:type="paragraph" w:customStyle="1" w:styleId="Textodenotadefim">
    <w:name w:val="Texto de nota de fim"/>
    <w:basedOn w:val="Normal"/>
    <w:rPr>
      <w:sz w:val="20"/>
      <w:szCs w:val="20"/>
    </w:rPr>
  </w:style>
  <w:style w:type="numbering" w:customStyle="1" w:styleId="Estilo1">
    <w:name w:val="Estilo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4955</Words>
  <Characters>28246</Characters>
  <Application>Microsoft Office Word</Application>
  <DocSecurity>4</DocSecurity>
  <Lines>235</Lines>
  <Paragraphs>66</Paragraphs>
  <ScaleCrop>false</ScaleCrop>
  <Company/>
  <LinksUpToDate>false</LinksUpToDate>
  <CharactersWithSpaces>33135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word</cp:lastModifiedBy>
  <cp:revision>2</cp:revision>
  <cp:lastPrinted>2026-08-22T19:16:00Z</cp:lastPrinted>
  <dcterms:created xsi:type="dcterms:W3CDTF">2026-08-22T19:56:00Z</dcterms:created>
  <dcterms:modified xsi:type="dcterms:W3CDTF">2026-08-22T19:56:00Z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</Properties>
</file>